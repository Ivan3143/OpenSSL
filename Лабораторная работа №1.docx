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5C53F" w14:textId="77777777" w:rsidR="00140890" w:rsidRPr="005903D4" w:rsidRDefault="00140890" w:rsidP="00140890">
      <w:pPr>
        <w:pStyle w:val="Heading"/>
        <w:spacing w:line="300" w:lineRule="auto"/>
        <w:jc w:val="center"/>
        <w:rPr>
          <w:rFonts w:ascii="Times New Roman" w:hAnsi="Times New Roman" w:cs="Times New Roman"/>
          <w:b w:val="0"/>
          <w:color w:val="000000"/>
          <w:sz w:val="24"/>
          <w:szCs w:val="24"/>
        </w:rPr>
      </w:pPr>
      <w:r w:rsidRPr="005903D4">
        <w:rPr>
          <w:rFonts w:ascii="Times New Roman" w:hAnsi="Times New Roman" w:cs="Times New Roman"/>
          <w:b w:val="0"/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193CE7F1" w14:textId="77777777" w:rsidR="00140890" w:rsidRPr="001B3324" w:rsidRDefault="00140890" w:rsidP="00140890">
      <w:pPr>
        <w:pStyle w:val="Heading"/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6"/>
          <w:szCs w:val="26"/>
        </w:rPr>
      </w:pPr>
      <w:r w:rsidRPr="001B3324">
        <w:rPr>
          <w:rFonts w:ascii="Times New Roman" w:hAnsi="Times New Roman" w:cs="Times New Roman"/>
          <w:b w:val="0"/>
          <w:color w:val="000000"/>
          <w:spacing w:val="-10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509ACB50" w14:textId="77777777" w:rsidR="00140890" w:rsidRPr="001B3324" w:rsidRDefault="00140890" w:rsidP="00140890">
      <w:pPr>
        <w:pStyle w:val="Heading"/>
        <w:pBdr>
          <w:bottom w:val="single" w:sz="12" w:space="1" w:color="auto"/>
        </w:pBdr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</w:pPr>
      <w:r w:rsidRPr="001B3324"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  <w:t xml:space="preserve">«САНКТ-ПЕТЕРБУРГСКИЙ ГОСУДАРСТВЕННЫЙ УНИВЕРСИТЕТ </w:t>
      </w:r>
    </w:p>
    <w:p w14:paraId="5D768FD5" w14:textId="77777777" w:rsidR="00140890" w:rsidRPr="001B3324" w:rsidRDefault="00140890" w:rsidP="00140890">
      <w:pPr>
        <w:pStyle w:val="Heading"/>
        <w:pBdr>
          <w:bottom w:val="single" w:sz="12" w:space="1" w:color="auto"/>
        </w:pBdr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</w:pPr>
      <w:r w:rsidRPr="001B3324"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  <w:t>АЭРОКОСМИЧЕСКОГО ПРИБОРОСТРОЕНИЯ»</w:t>
      </w:r>
    </w:p>
    <w:p w14:paraId="3CADE327" w14:textId="6B4A83F6" w:rsidR="002A3439" w:rsidRDefault="00140890" w:rsidP="00140890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34</w:t>
      </w:r>
    </w:p>
    <w:p w14:paraId="75F01812" w14:textId="77777777" w:rsidR="002A3439" w:rsidRPr="002A3439" w:rsidRDefault="002A3439" w:rsidP="002A3439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  <w:r w:rsidRPr="002A3439">
        <w:t xml:space="preserve"> _____________________</w:t>
      </w:r>
    </w:p>
    <w:p w14:paraId="16D860A1" w14:textId="77777777" w:rsidR="002A3439" w:rsidRDefault="002A3439" w:rsidP="002A3439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5"/>
        <w:gridCol w:w="283"/>
        <w:gridCol w:w="2819"/>
        <w:gridCol w:w="277"/>
        <w:gridCol w:w="3015"/>
      </w:tblGrid>
      <w:tr w:rsidR="002A3439" w14:paraId="32748B6A" w14:textId="77777777" w:rsidTr="00143A7F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FFBE28" w14:textId="3D15BF9C" w:rsidR="002A3439" w:rsidRPr="00A600D8" w:rsidRDefault="003A60AD" w:rsidP="003A60AD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 w:rsidRPr="003A60AD">
              <w:rPr>
                <w:lang w:val="en-US"/>
              </w:rPr>
              <w:t>доцент, кандидат технических наук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2ECAD0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012775F1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E45300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0F51068A" w14:textId="638AAAF9" w:rsidR="002A3439" w:rsidRPr="003A60AD" w:rsidRDefault="003A60AD" w:rsidP="003A60A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 w:rsidRPr="003A60AD">
              <w:t>Мыльников В</w:t>
            </w:r>
            <w:r>
              <w:rPr>
                <w:lang w:val="en-US"/>
              </w:rPr>
              <w:t>.</w:t>
            </w:r>
            <w:r w:rsidRPr="003A60AD">
              <w:t>А</w:t>
            </w:r>
            <w:r>
              <w:rPr>
                <w:lang w:val="en-US"/>
              </w:rPr>
              <w:t>.</w:t>
            </w:r>
          </w:p>
        </w:tc>
      </w:tr>
      <w:tr w:rsidR="002A3439" w14:paraId="4D65C5D4" w14:textId="77777777" w:rsidTr="00143A7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152C96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5C507C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885E4A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963465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64D5AB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54634582" w14:textId="77777777" w:rsidR="002A3439" w:rsidRDefault="002A3439" w:rsidP="002A3439">
      <w:pPr>
        <w:pStyle w:val="a3"/>
        <w:spacing w:before="0"/>
      </w:pPr>
    </w:p>
    <w:tbl>
      <w:tblPr>
        <w:tblW w:w="9639" w:type="dxa"/>
        <w:tblLook w:val="0000" w:firstRow="0" w:lastRow="0" w:firstColumn="0" w:lastColumn="0" w:noHBand="0" w:noVBand="0"/>
      </w:tblPr>
      <w:tblGrid>
        <w:gridCol w:w="9639"/>
      </w:tblGrid>
      <w:tr w:rsidR="002A3439" w14:paraId="4AEC5939" w14:textId="77777777" w:rsidTr="00140890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7F6E70DA" w14:textId="77777777" w:rsidR="002A3439" w:rsidRDefault="002A3439" w:rsidP="00143A7F">
            <w:pPr>
              <w:pStyle w:val="a3"/>
              <w:spacing w:before="960"/>
            </w:pPr>
            <w:r>
              <w:t>ОТЧЕТ О ЛАБОРАТОРНОЙ РАБОТЕ</w:t>
            </w:r>
          </w:p>
        </w:tc>
      </w:tr>
      <w:tr w:rsidR="002A3439" w14:paraId="5A3131AD" w14:textId="77777777" w:rsidTr="00140890">
        <w:trPr>
          <w:trHeight w:val="1098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7E2AF113" w14:textId="77777777" w:rsidR="00FB2522" w:rsidRDefault="00FB2522" w:rsidP="00FB2522">
            <w:pPr>
              <w:jc w:val="center"/>
              <w:rPr>
                <w:b/>
                <w:sz w:val="28"/>
                <w:szCs w:val="28"/>
              </w:rPr>
            </w:pPr>
          </w:p>
          <w:p w14:paraId="5BD9EE5C" w14:textId="529A2284" w:rsidR="00FB2522" w:rsidRDefault="00FB2522" w:rsidP="00FB252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Использование алгоритмов шифрования </w:t>
            </w:r>
          </w:p>
          <w:p w14:paraId="0E2C727F" w14:textId="10D1CE09" w:rsidR="002A3439" w:rsidRPr="00FB2522" w:rsidRDefault="00FB2522" w:rsidP="00FB252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сокрытия содержимого файла с применением O</w:t>
            </w:r>
            <w:r>
              <w:rPr>
                <w:b/>
                <w:sz w:val="28"/>
                <w:szCs w:val="28"/>
                <w:lang w:val="en-US"/>
              </w:rPr>
              <w:t>penSSL</w:t>
            </w:r>
          </w:p>
        </w:tc>
      </w:tr>
      <w:tr w:rsidR="002A3439" w14:paraId="6A9B968A" w14:textId="77777777" w:rsidTr="00140890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2C4B94E3" w14:textId="7D371484" w:rsidR="002A3439" w:rsidRPr="0077767C" w:rsidRDefault="002A3439" w:rsidP="0066118B">
            <w:pPr>
              <w:jc w:val="center"/>
              <w:rPr>
                <w:sz w:val="28"/>
                <w:szCs w:val="28"/>
              </w:rPr>
            </w:pPr>
            <w:bookmarkStart w:id="0" w:name="_Toc86856983"/>
            <w:bookmarkStart w:id="1" w:name="_Toc86857067"/>
            <w:bookmarkStart w:id="2" w:name="_Toc86938064"/>
            <w:bookmarkStart w:id="3" w:name="_Toc86938308"/>
            <w:r w:rsidRPr="0077767C">
              <w:rPr>
                <w:sz w:val="28"/>
                <w:szCs w:val="28"/>
              </w:rPr>
              <w:t xml:space="preserve">по курсу: </w:t>
            </w:r>
            <w:bookmarkEnd w:id="0"/>
            <w:bookmarkEnd w:id="1"/>
            <w:bookmarkEnd w:id="2"/>
            <w:bookmarkEnd w:id="3"/>
            <w:r w:rsidR="00FB2522" w:rsidRPr="00FB2522">
              <w:rPr>
                <w:sz w:val="28"/>
                <w:szCs w:val="28"/>
              </w:rPr>
              <w:t>ОСНОВЫ ИНФОРМАЦИОННОЙ БЕЗОПАСНОСТИ</w:t>
            </w:r>
          </w:p>
        </w:tc>
      </w:tr>
      <w:tr w:rsidR="002A3439" w14:paraId="6DDDA148" w14:textId="77777777" w:rsidTr="00140890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6DEB104F" w14:textId="77777777" w:rsidR="002A3439" w:rsidRDefault="002A3439" w:rsidP="00143A7F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</w:tbl>
    <w:p w14:paraId="6A812749" w14:textId="68DDB5B4" w:rsidR="002A3439" w:rsidRPr="00F57E13" w:rsidRDefault="002A3439" w:rsidP="002A3439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</w:t>
      </w:r>
      <w:r w:rsidR="00140890">
        <w:t>Н</w:t>
      </w:r>
      <w:r>
        <w:t>ИЛ</w:t>
      </w:r>
    </w:p>
    <w:tbl>
      <w:tblPr>
        <w:tblW w:w="9817" w:type="dxa"/>
        <w:tblInd w:w="108" w:type="dxa"/>
        <w:tblLook w:val="0000" w:firstRow="0" w:lastRow="0" w:firstColumn="0" w:lastColumn="0" w:noHBand="0" w:noVBand="0"/>
      </w:tblPr>
      <w:tblGrid>
        <w:gridCol w:w="2207"/>
        <w:gridCol w:w="1764"/>
        <w:gridCol w:w="240"/>
        <w:gridCol w:w="2688"/>
        <w:gridCol w:w="240"/>
        <w:gridCol w:w="2678"/>
      </w:tblGrid>
      <w:tr w:rsidR="002A3439" w14:paraId="4C3E938A" w14:textId="77777777" w:rsidTr="00140890">
        <w:trPr>
          <w:trHeight w:val="387"/>
        </w:trPr>
        <w:tc>
          <w:tcPr>
            <w:tcW w:w="220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CD1D84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 xml:space="preserve">СТУДЕНТ </w:t>
            </w:r>
            <w:r w:rsidRPr="009B751E">
              <w:t>ГР. №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F256C7" w14:textId="7E8EA1C6" w:rsidR="002A3439" w:rsidRPr="00F57E13" w:rsidRDefault="00140890" w:rsidP="00143A7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rPr>
                <w:lang w:val="en-US"/>
              </w:rPr>
              <w:t>3143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F7D3A7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F7F92D2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306486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7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78D212E" w14:textId="023CDA86" w:rsidR="002A3439" w:rsidRPr="00140890" w:rsidRDefault="00140890" w:rsidP="0014089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t>Казаков И</w:t>
            </w:r>
            <w:r>
              <w:rPr>
                <w:lang w:val="en-US"/>
              </w:rPr>
              <w:t>.</w:t>
            </w:r>
            <w:r>
              <w:t>А</w:t>
            </w:r>
            <w:r>
              <w:rPr>
                <w:lang w:val="en-US"/>
              </w:rPr>
              <w:t>.</w:t>
            </w:r>
          </w:p>
        </w:tc>
      </w:tr>
      <w:tr w:rsidR="002A3439" w14:paraId="3FC35E09" w14:textId="77777777" w:rsidTr="00140890">
        <w:trPr>
          <w:trHeight w:val="58"/>
        </w:trPr>
        <w:tc>
          <w:tcPr>
            <w:tcW w:w="22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AEE6F5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6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DF05F8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F4C114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8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99FE8C5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B19280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4E1689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796E1AA7" w14:textId="67756363" w:rsidR="0008092E" w:rsidRPr="00140890" w:rsidRDefault="00140890" w:rsidP="00140890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</w:pPr>
      <w:r>
        <w:t>Санкт-Петербург 2022 г</w:t>
      </w:r>
      <w:r>
        <w:rPr>
          <w:lang w:val="en-US"/>
        </w:rPr>
        <w:t>.</w:t>
      </w:r>
    </w:p>
    <w:p w14:paraId="10016564" w14:textId="77777777" w:rsidR="0066118B" w:rsidRDefault="0008092E" w:rsidP="0039711B">
      <w:pPr>
        <w:spacing w:after="160" w:line="259" w:lineRule="auto"/>
        <w:rPr>
          <w:noProof/>
        </w:rPr>
      </w:pPr>
      <w:r>
        <w:br w:type="page"/>
      </w:r>
      <w:r w:rsidR="0039711B">
        <w:lastRenderedPageBreak/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0341921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9B7663" w14:textId="77777777" w:rsidR="0066118B" w:rsidRDefault="0066118B">
          <w:pPr>
            <w:pStyle w:val="aa"/>
          </w:pPr>
          <w:r>
            <w:t>Оглавление</w:t>
          </w:r>
        </w:p>
        <w:p w14:paraId="36BC55D5" w14:textId="1D7116AE" w:rsidR="00543836" w:rsidRDefault="0066118B">
          <w:pPr>
            <w:pStyle w:val="21"/>
            <w:tabs>
              <w:tab w:val="right" w:leader="dot" w:pos="963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114120" w:history="1">
            <w:r w:rsidR="00543836" w:rsidRPr="00DC19F9">
              <w:rPr>
                <w:rStyle w:val="a9"/>
                <w:rFonts w:ascii="Times New Roman" w:eastAsiaTheme="majorEastAsia" w:hAnsi="Times New Roman" w:cs="Times New Roman"/>
                <w:b/>
                <w:bCs/>
                <w:noProof/>
              </w:rPr>
              <w:t>Цель работы</w:t>
            </w:r>
            <w:r w:rsidR="00543836">
              <w:rPr>
                <w:noProof/>
                <w:webHidden/>
              </w:rPr>
              <w:tab/>
            </w:r>
            <w:r w:rsidR="00543836">
              <w:rPr>
                <w:noProof/>
                <w:webHidden/>
              </w:rPr>
              <w:fldChar w:fldCharType="begin"/>
            </w:r>
            <w:r w:rsidR="00543836">
              <w:rPr>
                <w:noProof/>
                <w:webHidden/>
              </w:rPr>
              <w:instrText xml:space="preserve"> PAGEREF _Toc101114120 \h </w:instrText>
            </w:r>
            <w:r w:rsidR="00543836">
              <w:rPr>
                <w:noProof/>
                <w:webHidden/>
              </w:rPr>
            </w:r>
            <w:r w:rsidR="00543836">
              <w:rPr>
                <w:noProof/>
                <w:webHidden/>
              </w:rPr>
              <w:fldChar w:fldCharType="separate"/>
            </w:r>
            <w:r w:rsidR="00543836">
              <w:rPr>
                <w:noProof/>
                <w:webHidden/>
              </w:rPr>
              <w:t>2</w:t>
            </w:r>
            <w:r w:rsidR="00543836">
              <w:rPr>
                <w:noProof/>
                <w:webHidden/>
              </w:rPr>
              <w:fldChar w:fldCharType="end"/>
            </w:r>
          </w:hyperlink>
        </w:p>
        <w:p w14:paraId="7235AF48" w14:textId="156FE391" w:rsidR="00543836" w:rsidRDefault="00543836">
          <w:pPr>
            <w:pStyle w:val="21"/>
            <w:tabs>
              <w:tab w:val="right" w:leader="dot" w:pos="963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101114121" w:history="1">
            <w:r w:rsidRPr="00DC19F9">
              <w:rPr>
                <w:rStyle w:val="a9"/>
                <w:rFonts w:ascii="Times New Roman" w:eastAsiaTheme="majorEastAsia" w:hAnsi="Times New Roman" w:cs="Times New Roman"/>
                <w:b/>
                <w:bCs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_Toc101114121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2545F" w14:textId="28AA6B18" w:rsidR="00543836" w:rsidRDefault="00543836">
          <w:pPr>
            <w:pStyle w:val="21"/>
            <w:tabs>
              <w:tab w:val="right" w:leader="dot" w:pos="963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101114122" w:history="1">
            <w:r w:rsidRPr="00DC19F9">
              <w:rPr>
                <w:rStyle w:val="a9"/>
                <w:rFonts w:ascii="Times New Roman" w:eastAsiaTheme="majorEastAsia" w:hAnsi="Times New Roman" w:cs="Times New Roman"/>
                <w:b/>
                <w:bCs/>
                <w:noProof/>
              </w:rPr>
              <w:t>Результат лабораторной работы</w:t>
            </w:r>
            <w:r w:rsidRPr="00DC19F9">
              <w:rPr>
                <w:rStyle w:val="a9"/>
                <w:rFonts w:ascii="Times New Roman" w:eastAsiaTheme="majorEastAsia" w:hAnsi="Times New Roman" w:cs="Times New Roman"/>
                <w:b/>
                <w:bCs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_Toc101114122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B20C5" w14:textId="58BB73B0" w:rsidR="0066118B" w:rsidRDefault="0066118B">
          <w:r>
            <w:rPr>
              <w:b/>
              <w:bCs/>
            </w:rPr>
            <w:fldChar w:fldCharType="end"/>
          </w:r>
        </w:p>
      </w:sdtContent>
    </w:sdt>
    <w:p w14:paraId="040508DA" w14:textId="77777777" w:rsidR="0066118B" w:rsidRDefault="0066118B" w:rsidP="0039711B">
      <w:pPr>
        <w:spacing w:after="160" w:line="259" w:lineRule="auto"/>
        <w:rPr>
          <w:noProof/>
        </w:rPr>
      </w:pPr>
    </w:p>
    <w:p w14:paraId="50313A28" w14:textId="77777777" w:rsidR="0008092E" w:rsidRDefault="00543836" w:rsidP="0039711B">
      <w:pPr>
        <w:spacing w:after="160" w:line="259" w:lineRule="auto"/>
        <w:rPr>
          <w:noProof/>
        </w:rPr>
      </w:pPr>
      <w:r>
        <w:fldChar w:fldCharType="begin"/>
      </w:r>
      <w:r>
        <w:instrText xml:space="preserve"> TOC \o "1-1" \h \z \u \t "Заголовок 2;1;Заголовок 3;1" </w:instrText>
      </w:r>
      <w:r>
        <w:fldChar w:fldCharType="separate"/>
      </w:r>
      <w:r>
        <w:fldChar w:fldCharType="end"/>
      </w:r>
    </w:p>
    <w:p w14:paraId="0B90FBC2" w14:textId="77777777" w:rsidR="0008092E" w:rsidRPr="0005365E" w:rsidRDefault="0008092E" w:rsidP="0008092E">
      <w:pPr>
        <w:widowControl w:val="0"/>
        <w:autoSpaceDE w:val="0"/>
        <w:autoSpaceDN w:val="0"/>
        <w:adjustRightInd w:val="0"/>
        <w:spacing w:before="1800"/>
        <w:jc w:val="center"/>
      </w:pPr>
    </w:p>
    <w:p w14:paraId="5416F22E" w14:textId="77777777" w:rsidR="0008092E" w:rsidRDefault="0008092E" w:rsidP="0008092E">
      <w:pPr>
        <w:widowControl w:val="0"/>
        <w:autoSpaceDE w:val="0"/>
        <w:autoSpaceDN w:val="0"/>
        <w:adjustRightInd w:val="0"/>
        <w:spacing w:before="1800"/>
        <w:jc w:val="center"/>
      </w:pPr>
    </w:p>
    <w:p w14:paraId="0F55AB1A" w14:textId="77777777" w:rsidR="0008092E" w:rsidRDefault="0008092E" w:rsidP="0008092E">
      <w:pPr>
        <w:widowControl w:val="0"/>
        <w:autoSpaceDE w:val="0"/>
        <w:autoSpaceDN w:val="0"/>
        <w:adjustRightInd w:val="0"/>
        <w:spacing w:before="1800"/>
        <w:jc w:val="center"/>
      </w:pPr>
    </w:p>
    <w:p w14:paraId="6491B67F" w14:textId="77777777" w:rsidR="0008092E" w:rsidRDefault="0008092E" w:rsidP="0008092E">
      <w:pPr>
        <w:widowControl w:val="0"/>
        <w:autoSpaceDE w:val="0"/>
        <w:autoSpaceDN w:val="0"/>
        <w:adjustRightInd w:val="0"/>
        <w:spacing w:before="1800"/>
        <w:jc w:val="center"/>
      </w:pPr>
    </w:p>
    <w:p w14:paraId="45130CDD" w14:textId="77777777" w:rsidR="0066118B" w:rsidRDefault="0066118B" w:rsidP="00EF0FD1">
      <w:pPr>
        <w:tabs>
          <w:tab w:val="left" w:pos="3132"/>
        </w:tabs>
      </w:pPr>
    </w:p>
    <w:p w14:paraId="06E15540" w14:textId="77777777" w:rsidR="0066118B" w:rsidRDefault="0066118B" w:rsidP="00EF0FD1">
      <w:pPr>
        <w:tabs>
          <w:tab w:val="left" w:pos="3132"/>
        </w:tabs>
      </w:pPr>
    </w:p>
    <w:p w14:paraId="0D903F5C" w14:textId="77777777" w:rsidR="0066118B" w:rsidRDefault="0066118B" w:rsidP="00EF0FD1">
      <w:pPr>
        <w:tabs>
          <w:tab w:val="left" w:pos="3132"/>
        </w:tabs>
      </w:pPr>
    </w:p>
    <w:p w14:paraId="71DB6E5B" w14:textId="77777777" w:rsidR="0066118B" w:rsidRDefault="0066118B" w:rsidP="00EF0FD1">
      <w:pPr>
        <w:tabs>
          <w:tab w:val="left" w:pos="3132"/>
        </w:tabs>
      </w:pPr>
    </w:p>
    <w:p w14:paraId="0A259345" w14:textId="77777777" w:rsidR="0066118B" w:rsidRDefault="0066118B" w:rsidP="00EF0FD1">
      <w:pPr>
        <w:tabs>
          <w:tab w:val="left" w:pos="3132"/>
        </w:tabs>
      </w:pPr>
    </w:p>
    <w:p w14:paraId="5E8F7B6E" w14:textId="77777777" w:rsidR="0066118B" w:rsidRDefault="0066118B" w:rsidP="00EF0FD1">
      <w:pPr>
        <w:tabs>
          <w:tab w:val="left" w:pos="3132"/>
        </w:tabs>
      </w:pPr>
    </w:p>
    <w:p w14:paraId="417F2219" w14:textId="77777777" w:rsidR="0066118B" w:rsidRDefault="0066118B" w:rsidP="00EF0FD1">
      <w:pPr>
        <w:tabs>
          <w:tab w:val="left" w:pos="3132"/>
        </w:tabs>
      </w:pPr>
    </w:p>
    <w:p w14:paraId="454BEB94" w14:textId="77777777" w:rsidR="0066118B" w:rsidRDefault="0066118B" w:rsidP="00EF0FD1">
      <w:pPr>
        <w:tabs>
          <w:tab w:val="left" w:pos="3132"/>
        </w:tabs>
      </w:pPr>
    </w:p>
    <w:p w14:paraId="0C996615" w14:textId="77777777" w:rsidR="0066118B" w:rsidRDefault="0066118B" w:rsidP="00EF0FD1">
      <w:pPr>
        <w:tabs>
          <w:tab w:val="left" w:pos="3132"/>
        </w:tabs>
      </w:pPr>
    </w:p>
    <w:p w14:paraId="73EDFAE2" w14:textId="77777777" w:rsidR="0066118B" w:rsidRDefault="0066118B" w:rsidP="00EF0FD1">
      <w:pPr>
        <w:tabs>
          <w:tab w:val="left" w:pos="3132"/>
        </w:tabs>
      </w:pPr>
    </w:p>
    <w:p w14:paraId="0BBEA658" w14:textId="77777777" w:rsidR="0066118B" w:rsidRDefault="0066118B" w:rsidP="00EF0FD1">
      <w:pPr>
        <w:tabs>
          <w:tab w:val="left" w:pos="3132"/>
        </w:tabs>
      </w:pPr>
    </w:p>
    <w:p w14:paraId="2C00235C" w14:textId="3EB5B663" w:rsidR="00EF0FD1" w:rsidRDefault="00EF0FD1" w:rsidP="00E36F62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br w:type="page"/>
      </w:r>
      <w:bookmarkStart w:id="4" w:name="_Toc101114120"/>
      <w:r w:rsidR="0066118B" w:rsidRPr="0066118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Цель работы</w:t>
      </w:r>
      <w:bookmarkEnd w:id="4"/>
    </w:p>
    <w:p w14:paraId="5C22C99B" w14:textId="39913512" w:rsidR="007E69B9" w:rsidRPr="007E69B9" w:rsidRDefault="007E69B9" w:rsidP="007E69B9">
      <w:r>
        <w:t>П</w:t>
      </w:r>
      <w:r w:rsidRPr="007E69B9">
        <w:t>олучить навыки применения программного продукта OpenSSL для применения алгоритмов шифрования, изучить алгоритмы DES и RSA.</w:t>
      </w:r>
    </w:p>
    <w:p w14:paraId="1C594C67" w14:textId="77777777" w:rsidR="0008092E" w:rsidRDefault="0008092E" w:rsidP="0008092E">
      <w:pPr>
        <w:widowControl w:val="0"/>
        <w:autoSpaceDE w:val="0"/>
        <w:autoSpaceDN w:val="0"/>
        <w:adjustRightInd w:val="0"/>
        <w:spacing w:before="1800"/>
        <w:jc w:val="center"/>
      </w:pPr>
    </w:p>
    <w:p w14:paraId="28D4C5F0" w14:textId="77777777" w:rsidR="0008092E" w:rsidRDefault="0008092E" w:rsidP="0008092E">
      <w:pPr>
        <w:widowControl w:val="0"/>
        <w:autoSpaceDE w:val="0"/>
        <w:autoSpaceDN w:val="0"/>
        <w:adjustRightInd w:val="0"/>
        <w:spacing w:before="1800"/>
        <w:jc w:val="center"/>
      </w:pPr>
    </w:p>
    <w:p w14:paraId="05BA5CB6" w14:textId="77777777" w:rsidR="0066118B" w:rsidRPr="0066118B" w:rsidRDefault="0066118B" w:rsidP="0066118B"/>
    <w:p w14:paraId="59836165" w14:textId="77777777" w:rsidR="0066118B" w:rsidRPr="0066118B" w:rsidRDefault="0066118B" w:rsidP="0066118B"/>
    <w:p w14:paraId="203C5123" w14:textId="77777777" w:rsidR="0066118B" w:rsidRPr="0066118B" w:rsidRDefault="0066118B" w:rsidP="0066118B"/>
    <w:p w14:paraId="45015F57" w14:textId="77777777" w:rsidR="0066118B" w:rsidRPr="0066118B" w:rsidRDefault="0066118B" w:rsidP="0066118B"/>
    <w:p w14:paraId="60B36C36" w14:textId="77777777" w:rsidR="0066118B" w:rsidRPr="0066118B" w:rsidRDefault="0066118B" w:rsidP="0066118B"/>
    <w:p w14:paraId="5E4B4B20" w14:textId="77777777" w:rsidR="0066118B" w:rsidRPr="0066118B" w:rsidRDefault="0066118B" w:rsidP="0066118B"/>
    <w:p w14:paraId="098DFFF7" w14:textId="77777777" w:rsidR="0066118B" w:rsidRPr="0066118B" w:rsidRDefault="0066118B" w:rsidP="0066118B"/>
    <w:p w14:paraId="27A16B71" w14:textId="77777777" w:rsidR="0066118B" w:rsidRPr="0066118B" w:rsidRDefault="0066118B" w:rsidP="0066118B"/>
    <w:p w14:paraId="76A3972E" w14:textId="77777777" w:rsidR="0066118B" w:rsidRPr="0066118B" w:rsidRDefault="0066118B" w:rsidP="0066118B"/>
    <w:p w14:paraId="7CEBA456" w14:textId="77777777" w:rsidR="0066118B" w:rsidRPr="0066118B" w:rsidRDefault="0066118B" w:rsidP="0066118B"/>
    <w:p w14:paraId="770C7558" w14:textId="77777777" w:rsidR="0066118B" w:rsidRPr="0066118B" w:rsidRDefault="0066118B" w:rsidP="0066118B"/>
    <w:p w14:paraId="33FEA5C8" w14:textId="77777777" w:rsidR="0066118B" w:rsidRPr="0066118B" w:rsidRDefault="0066118B" w:rsidP="0066118B"/>
    <w:p w14:paraId="4B2ACA63" w14:textId="77777777" w:rsidR="0066118B" w:rsidRPr="0066118B" w:rsidRDefault="0066118B" w:rsidP="0066118B"/>
    <w:p w14:paraId="43A324E9" w14:textId="77777777" w:rsidR="0066118B" w:rsidRPr="0066118B" w:rsidRDefault="0066118B" w:rsidP="0066118B"/>
    <w:p w14:paraId="64CBDC87" w14:textId="77777777" w:rsidR="0066118B" w:rsidRPr="0066118B" w:rsidRDefault="0066118B" w:rsidP="0066118B"/>
    <w:p w14:paraId="7BD817BB" w14:textId="77777777" w:rsidR="0066118B" w:rsidRPr="0066118B" w:rsidRDefault="0066118B" w:rsidP="0066118B"/>
    <w:p w14:paraId="2C136855" w14:textId="77777777" w:rsidR="0066118B" w:rsidRPr="0066118B" w:rsidRDefault="0066118B" w:rsidP="0066118B"/>
    <w:p w14:paraId="7F96410B" w14:textId="77777777" w:rsidR="0066118B" w:rsidRPr="0066118B" w:rsidRDefault="0066118B" w:rsidP="0066118B"/>
    <w:p w14:paraId="424A3DBB" w14:textId="77777777" w:rsidR="0066118B" w:rsidRPr="0066118B" w:rsidRDefault="0066118B" w:rsidP="0066118B"/>
    <w:p w14:paraId="352EF6CA" w14:textId="77777777" w:rsidR="0066118B" w:rsidRPr="0066118B" w:rsidRDefault="0066118B" w:rsidP="0066118B"/>
    <w:p w14:paraId="65BE84A3" w14:textId="77777777" w:rsidR="0066118B" w:rsidRPr="0066118B" w:rsidRDefault="0066118B" w:rsidP="0066118B"/>
    <w:p w14:paraId="58F35893" w14:textId="77777777" w:rsidR="0066118B" w:rsidRPr="0066118B" w:rsidRDefault="0066118B" w:rsidP="0066118B"/>
    <w:p w14:paraId="0A99E6CF" w14:textId="77777777" w:rsidR="0066118B" w:rsidRPr="0066118B" w:rsidRDefault="0066118B" w:rsidP="0066118B"/>
    <w:p w14:paraId="4D3839C9" w14:textId="77777777" w:rsidR="0066118B" w:rsidRPr="0066118B" w:rsidRDefault="0066118B" w:rsidP="0066118B"/>
    <w:p w14:paraId="010DC2C5" w14:textId="77777777" w:rsidR="0066118B" w:rsidRPr="0066118B" w:rsidRDefault="0066118B" w:rsidP="0066118B"/>
    <w:p w14:paraId="07F59E84" w14:textId="77777777" w:rsidR="0066118B" w:rsidRPr="0066118B" w:rsidRDefault="0066118B" w:rsidP="0066118B"/>
    <w:p w14:paraId="74CEE21A" w14:textId="77777777" w:rsidR="0066118B" w:rsidRPr="0066118B" w:rsidRDefault="0066118B" w:rsidP="0066118B"/>
    <w:p w14:paraId="3FC4F4F8" w14:textId="77777777" w:rsidR="0066118B" w:rsidRPr="0066118B" w:rsidRDefault="0066118B" w:rsidP="0066118B"/>
    <w:p w14:paraId="01F6B786" w14:textId="77777777" w:rsidR="0066118B" w:rsidRPr="0066118B" w:rsidRDefault="0066118B" w:rsidP="0066118B"/>
    <w:p w14:paraId="70EB3298" w14:textId="77777777" w:rsidR="0066118B" w:rsidRPr="0066118B" w:rsidRDefault="0066118B" w:rsidP="0066118B"/>
    <w:p w14:paraId="0A00E3CA" w14:textId="77777777" w:rsidR="0066118B" w:rsidRPr="0066118B" w:rsidRDefault="0066118B" w:rsidP="0066118B"/>
    <w:p w14:paraId="5F2F7C72" w14:textId="77777777" w:rsidR="0066118B" w:rsidRPr="0066118B" w:rsidRDefault="0066118B" w:rsidP="0066118B"/>
    <w:p w14:paraId="3BC606DE" w14:textId="77777777" w:rsidR="0066118B" w:rsidRPr="0066118B" w:rsidRDefault="0066118B" w:rsidP="0066118B"/>
    <w:p w14:paraId="37024A3E" w14:textId="77777777" w:rsidR="0066118B" w:rsidRPr="0066118B" w:rsidRDefault="0066118B" w:rsidP="0066118B"/>
    <w:p w14:paraId="6DE6ECF6" w14:textId="77777777" w:rsidR="0066118B" w:rsidRPr="0066118B" w:rsidRDefault="0066118B" w:rsidP="0066118B"/>
    <w:p w14:paraId="4F1D7B4C" w14:textId="77777777" w:rsidR="0066118B" w:rsidRDefault="0066118B" w:rsidP="0066118B"/>
    <w:p w14:paraId="390FFC09" w14:textId="7D84D381" w:rsidR="0066118B" w:rsidRDefault="007E69B9" w:rsidP="007E69B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" w:name="_Toc101114121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Ход работы</w:t>
      </w:r>
      <w:bookmarkEnd w:id="5"/>
    </w:p>
    <w:p w14:paraId="6BB306C7" w14:textId="0841331C" w:rsidR="00704CEE" w:rsidRPr="00704CEE" w:rsidRDefault="00704CEE" w:rsidP="00A27830">
      <w:pPr>
        <w:spacing w:after="240"/>
        <w:ind w:firstLine="709"/>
      </w:pPr>
      <w:r>
        <w:t>1</w:t>
      </w:r>
      <w:r w:rsidRPr="00704CEE">
        <w:t xml:space="preserve">. </w:t>
      </w:r>
      <w:r>
        <w:t>П</w:t>
      </w:r>
      <w:r w:rsidRPr="00704CEE">
        <w:t>одготовим текстовый файл с семантически понятным содержимым для шифрации содержимого файла</w:t>
      </w:r>
      <w:r>
        <w:t>:</w:t>
      </w:r>
    </w:p>
    <w:p w14:paraId="2CB641A2" w14:textId="77777777" w:rsidR="00704CEE" w:rsidRDefault="00704CEE" w:rsidP="00704CEE">
      <w:pPr>
        <w:keepNext/>
        <w:jc w:val="center"/>
      </w:pPr>
      <w:r>
        <w:rPr>
          <w:noProof/>
        </w:rPr>
        <w:drawing>
          <wp:inline distT="0" distB="0" distL="0" distR="0" wp14:anchorId="17C23AF7" wp14:editId="115CD4D3">
            <wp:extent cx="4625741" cy="329974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6704" w14:textId="0197C34E" w:rsidR="007E69B9" w:rsidRPr="00704CEE" w:rsidRDefault="00704CEE" w:rsidP="00704CEE">
      <w:pPr>
        <w:pStyle w:val="ab"/>
        <w:jc w:val="center"/>
        <w:rPr>
          <w:color w:val="000000" w:themeColor="text1"/>
        </w:rPr>
      </w:pPr>
      <w:r w:rsidRPr="00704CEE">
        <w:rPr>
          <w:color w:val="000000" w:themeColor="text1"/>
        </w:rPr>
        <w:t xml:space="preserve">Рисунок </w:t>
      </w:r>
      <w:r w:rsidRPr="00704CEE">
        <w:rPr>
          <w:color w:val="000000" w:themeColor="text1"/>
        </w:rPr>
        <w:fldChar w:fldCharType="begin"/>
      </w:r>
      <w:r w:rsidRPr="00704CEE">
        <w:rPr>
          <w:color w:val="000000" w:themeColor="text1"/>
        </w:rPr>
        <w:instrText xml:space="preserve"> SEQ Рисунок \* ARABIC </w:instrText>
      </w:r>
      <w:r w:rsidRPr="00704CEE">
        <w:rPr>
          <w:color w:val="000000" w:themeColor="text1"/>
        </w:rPr>
        <w:fldChar w:fldCharType="separate"/>
      </w:r>
      <w:r w:rsidR="001B13D8">
        <w:rPr>
          <w:noProof/>
          <w:color w:val="000000" w:themeColor="text1"/>
        </w:rPr>
        <w:t>1</w:t>
      </w:r>
      <w:r w:rsidRPr="00704CEE">
        <w:rPr>
          <w:color w:val="000000" w:themeColor="text1"/>
        </w:rPr>
        <w:fldChar w:fldCharType="end"/>
      </w:r>
      <w:r w:rsidRPr="00704CEE">
        <w:rPr>
          <w:color w:val="000000" w:themeColor="text1"/>
        </w:rPr>
        <w:t>: созданный файл</w:t>
      </w:r>
      <w:r w:rsidRPr="00A27830">
        <w:rPr>
          <w:color w:val="000000" w:themeColor="text1"/>
        </w:rPr>
        <w:t>.</w:t>
      </w:r>
    </w:p>
    <w:p w14:paraId="3544AE8D" w14:textId="77777777" w:rsidR="0066118B" w:rsidRDefault="0066118B" w:rsidP="0066118B">
      <w:pPr>
        <w:tabs>
          <w:tab w:val="left" w:pos="6300"/>
        </w:tabs>
      </w:pPr>
    </w:p>
    <w:p w14:paraId="26E9236D" w14:textId="4C93E3C6" w:rsidR="009255E9" w:rsidRDefault="00A27830" w:rsidP="00240E24">
      <w:pPr>
        <w:spacing w:after="240"/>
        <w:ind w:firstLine="709"/>
        <w:jc w:val="both"/>
      </w:pPr>
      <w:r>
        <w:t>2</w:t>
      </w:r>
      <w:r w:rsidRPr="00A27830">
        <w:t>. С помощью OpenSSL сгенериру</w:t>
      </w:r>
      <w:r>
        <w:t>ем</w:t>
      </w:r>
      <w:r w:rsidRPr="00A27830">
        <w:t xml:space="preserve"> ключ шифрования для алгоритма DES</w:t>
      </w:r>
      <w:r w:rsidR="00240E24">
        <w:t xml:space="preserve"> и </w:t>
      </w:r>
      <w:r w:rsidR="00240E24" w:rsidRPr="00240E24">
        <w:t>примени</w:t>
      </w:r>
      <w:r w:rsidR="00240E24">
        <w:t>м</w:t>
      </w:r>
      <w:r w:rsidR="00240E24" w:rsidRPr="00240E24">
        <w:t xml:space="preserve"> сгенерированный ключ шифрования и алгоритм DES к текстовому файлу</w:t>
      </w:r>
      <w:r>
        <w:t>:</w:t>
      </w:r>
    </w:p>
    <w:p w14:paraId="61A84F83" w14:textId="77777777" w:rsidR="00240E24" w:rsidRDefault="00240E24" w:rsidP="00240E24">
      <w:pPr>
        <w:keepNext/>
        <w:ind w:firstLine="709"/>
        <w:jc w:val="center"/>
      </w:pPr>
      <w:r w:rsidRPr="00240E24">
        <w:rPr>
          <w:noProof/>
        </w:rPr>
        <w:drawing>
          <wp:inline distT="0" distB="0" distL="0" distR="0" wp14:anchorId="39AB10E9" wp14:editId="5E2FD7DD">
            <wp:extent cx="5707380" cy="779732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5389" cy="78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D172" w14:textId="7C36FB96" w:rsidR="00240E24" w:rsidRPr="00240E24" w:rsidRDefault="00240E24" w:rsidP="00240E24">
      <w:pPr>
        <w:pStyle w:val="ab"/>
        <w:jc w:val="center"/>
        <w:rPr>
          <w:color w:val="000000" w:themeColor="text1"/>
        </w:rPr>
      </w:pPr>
      <w:r w:rsidRPr="00240E24">
        <w:rPr>
          <w:color w:val="000000" w:themeColor="text1"/>
        </w:rPr>
        <w:t xml:space="preserve">Рисунок </w:t>
      </w:r>
      <w:r w:rsidRPr="00240E24">
        <w:rPr>
          <w:color w:val="000000" w:themeColor="text1"/>
        </w:rPr>
        <w:fldChar w:fldCharType="begin"/>
      </w:r>
      <w:r w:rsidRPr="00240E24">
        <w:rPr>
          <w:color w:val="000000" w:themeColor="text1"/>
        </w:rPr>
        <w:instrText xml:space="preserve"> SEQ Рисунок \* ARABIC </w:instrText>
      </w:r>
      <w:r w:rsidRPr="00240E24">
        <w:rPr>
          <w:color w:val="000000" w:themeColor="text1"/>
        </w:rPr>
        <w:fldChar w:fldCharType="separate"/>
      </w:r>
      <w:r w:rsidR="001B13D8">
        <w:rPr>
          <w:noProof/>
          <w:color w:val="000000" w:themeColor="text1"/>
        </w:rPr>
        <w:t>2</w:t>
      </w:r>
      <w:r w:rsidRPr="00240E24">
        <w:rPr>
          <w:color w:val="000000" w:themeColor="text1"/>
        </w:rPr>
        <w:fldChar w:fldCharType="end"/>
      </w:r>
      <w:r w:rsidRPr="00240E24">
        <w:rPr>
          <w:color w:val="000000" w:themeColor="text1"/>
        </w:rPr>
        <w:t>: шифрация файла с ключом шифрования.</w:t>
      </w:r>
    </w:p>
    <w:p w14:paraId="16839DA4" w14:textId="004DD2F7" w:rsidR="00A27830" w:rsidRDefault="007B6B70" w:rsidP="007B6B70">
      <w:pPr>
        <w:spacing w:after="240"/>
        <w:ind w:firstLine="709"/>
      </w:pPr>
      <w:r>
        <w:t>3</w:t>
      </w:r>
      <w:r w:rsidRPr="001547EB">
        <w:t xml:space="preserve">. </w:t>
      </w:r>
      <w:r>
        <w:t>Проверим зашифрованный файл</w:t>
      </w:r>
      <w:r w:rsidR="001547EB">
        <w:t xml:space="preserve"> и убедимся</w:t>
      </w:r>
      <w:r w:rsidR="001547EB" w:rsidRPr="001547EB">
        <w:t>,</w:t>
      </w:r>
      <w:r w:rsidR="001547EB">
        <w:t xml:space="preserve"> что текст не является</w:t>
      </w:r>
      <w:r w:rsidR="001547EB" w:rsidRPr="001547EB">
        <w:t xml:space="preserve"> </w:t>
      </w:r>
      <w:r w:rsidR="001547EB" w:rsidRPr="00704CEE">
        <w:t>семантически понятным содержимым</w:t>
      </w:r>
      <w:r>
        <w:t>:</w:t>
      </w:r>
    </w:p>
    <w:p w14:paraId="6E64F542" w14:textId="77777777" w:rsidR="007B6B70" w:rsidRDefault="007B6B70" w:rsidP="007B6B70">
      <w:pPr>
        <w:keepNext/>
        <w:ind w:firstLine="709"/>
        <w:jc w:val="center"/>
      </w:pPr>
      <w:r w:rsidRPr="007B6B70">
        <w:rPr>
          <w:noProof/>
        </w:rPr>
        <w:drawing>
          <wp:inline distT="0" distB="0" distL="0" distR="0" wp14:anchorId="1E01F47C" wp14:editId="681DAD55">
            <wp:extent cx="3409848" cy="243078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1164" cy="245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AE6E" w14:textId="37A5A83A" w:rsidR="007B6B70" w:rsidRPr="007B6B70" w:rsidRDefault="007B6B70" w:rsidP="007B6B70">
      <w:pPr>
        <w:pStyle w:val="ab"/>
        <w:jc w:val="center"/>
      </w:pPr>
      <w:r>
        <w:t xml:space="preserve">Рисунок </w:t>
      </w:r>
      <w:r w:rsidR="00543836">
        <w:fldChar w:fldCharType="begin"/>
      </w:r>
      <w:r w:rsidR="00543836">
        <w:instrText xml:space="preserve"> SEQ Рисунок \* ARABIC </w:instrText>
      </w:r>
      <w:r w:rsidR="00543836">
        <w:fldChar w:fldCharType="separate"/>
      </w:r>
      <w:r w:rsidR="001B13D8">
        <w:rPr>
          <w:noProof/>
        </w:rPr>
        <w:t>3</w:t>
      </w:r>
      <w:r w:rsidR="00543836">
        <w:rPr>
          <w:noProof/>
        </w:rPr>
        <w:fldChar w:fldCharType="end"/>
      </w:r>
      <w:r>
        <w:t>: зашифрованный файл</w:t>
      </w:r>
      <w:r w:rsidRPr="001547EB">
        <w:t>.</w:t>
      </w:r>
    </w:p>
    <w:p w14:paraId="3FB65765" w14:textId="0A91E463" w:rsidR="00A27830" w:rsidRDefault="001547EB" w:rsidP="001547EB">
      <w:pPr>
        <w:ind w:firstLine="709"/>
      </w:pPr>
      <w:r>
        <w:lastRenderedPageBreak/>
        <w:t>4</w:t>
      </w:r>
      <w:r w:rsidRPr="001547EB">
        <w:t>. Убеди</w:t>
      </w:r>
      <w:r w:rsidR="007317D6">
        <w:t>мся</w:t>
      </w:r>
      <w:r w:rsidRPr="001547EB">
        <w:t>, что при передаче неправильного ключа текст не расшифровывается</w:t>
      </w:r>
      <w:r w:rsidR="007317D6">
        <w:t>:</w:t>
      </w:r>
    </w:p>
    <w:p w14:paraId="19F367C9" w14:textId="48C6BE87" w:rsidR="004E570E" w:rsidRPr="001547EB" w:rsidRDefault="004E570E" w:rsidP="004E570E">
      <w:pPr>
        <w:ind w:firstLine="709"/>
        <w:jc w:val="center"/>
      </w:pPr>
    </w:p>
    <w:p w14:paraId="13886B70" w14:textId="77777777" w:rsidR="004E570E" w:rsidRDefault="004E570E" w:rsidP="004E570E">
      <w:pPr>
        <w:keepNext/>
      </w:pPr>
      <w:r w:rsidRPr="004E570E">
        <w:rPr>
          <w:noProof/>
        </w:rPr>
        <w:drawing>
          <wp:inline distT="0" distB="0" distL="0" distR="0" wp14:anchorId="5CC68B1C" wp14:editId="518DB33B">
            <wp:extent cx="6121400" cy="9867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DC05" w14:textId="183481C0" w:rsidR="009255E9" w:rsidRPr="009255E9" w:rsidRDefault="004E570E" w:rsidP="004E570E">
      <w:pPr>
        <w:pStyle w:val="ab"/>
        <w:jc w:val="center"/>
      </w:pPr>
      <w:r>
        <w:t xml:space="preserve">Рисунок </w:t>
      </w:r>
      <w:r w:rsidR="00543836">
        <w:fldChar w:fldCharType="begin"/>
      </w:r>
      <w:r w:rsidR="00543836">
        <w:instrText xml:space="preserve"> SEQ Рисунок \* ARABIC </w:instrText>
      </w:r>
      <w:r w:rsidR="00543836">
        <w:fldChar w:fldCharType="separate"/>
      </w:r>
      <w:r w:rsidR="001B13D8">
        <w:rPr>
          <w:noProof/>
        </w:rPr>
        <w:t>4</w:t>
      </w:r>
      <w:r w:rsidR="00543836">
        <w:rPr>
          <w:noProof/>
        </w:rPr>
        <w:fldChar w:fldCharType="end"/>
      </w:r>
      <w:r>
        <w:t>: передача неправильного ключа</w:t>
      </w:r>
      <w:r w:rsidRPr="004E570E">
        <w:t>.</w:t>
      </w:r>
    </w:p>
    <w:p w14:paraId="11059A57" w14:textId="77777777" w:rsidR="009255E9" w:rsidRPr="009255E9" w:rsidRDefault="009255E9" w:rsidP="009255E9"/>
    <w:p w14:paraId="1EFEAC03" w14:textId="21001847" w:rsidR="009255E9" w:rsidRDefault="004E570E" w:rsidP="004E570E">
      <w:pPr>
        <w:ind w:firstLine="709"/>
      </w:pPr>
      <w:r>
        <w:t>5</w:t>
      </w:r>
      <w:r w:rsidRPr="004E570E">
        <w:t>. Убеди</w:t>
      </w:r>
      <w:r>
        <w:t>мся</w:t>
      </w:r>
      <w:r w:rsidRPr="004E570E">
        <w:t xml:space="preserve">, что при передаче правильного ключа текст расшифровывается. </w:t>
      </w:r>
      <w:r>
        <w:t>Для чистоты эксперимента удалим исходный файл с семантическим текстом:</w:t>
      </w:r>
    </w:p>
    <w:p w14:paraId="1BB024DA" w14:textId="5C6FD47C" w:rsidR="00B8134A" w:rsidRPr="004E570E" w:rsidRDefault="00B8134A" w:rsidP="004E570E">
      <w:pPr>
        <w:ind w:firstLine="709"/>
      </w:pPr>
    </w:p>
    <w:p w14:paraId="2F2154AA" w14:textId="77777777" w:rsidR="00B8134A" w:rsidRDefault="00B8134A" w:rsidP="00B8134A">
      <w:pPr>
        <w:keepNext/>
        <w:jc w:val="center"/>
      </w:pPr>
      <w:r>
        <w:rPr>
          <w:noProof/>
        </w:rPr>
        <w:drawing>
          <wp:inline distT="0" distB="0" distL="0" distR="0" wp14:anchorId="7A1852AD" wp14:editId="0EA71378">
            <wp:extent cx="6121400" cy="8337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AF9B" w14:textId="74292B57" w:rsidR="009255E9" w:rsidRPr="009255E9" w:rsidRDefault="00B8134A" w:rsidP="00B8134A">
      <w:pPr>
        <w:pStyle w:val="ab"/>
        <w:jc w:val="center"/>
      </w:pPr>
      <w:r>
        <w:t xml:space="preserve">Рисунок </w:t>
      </w:r>
      <w:r w:rsidR="00543836">
        <w:fldChar w:fldCharType="begin"/>
      </w:r>
      <w:r w:rsidR="00543836">
        <w:instrText xml:space="preserve"> SEQ Рисунок \* ARABIC </w:instrText>
      </w:r>
      <w:r w:rsidR="00543836">
        <w:fldChar w:fldCharType="separate"/>
      </w:r>
      <w:r w:rsidR="001B13D8">
        <w:rPr>
          <w:noProof/>
        </w:rPr>
        <w:t>5</w:t>
      </w:r>
      <w:r w:rsidR="00543836">
        <w:rPr>
          <w:noProof/>
        </w:rPr>
        <w:fldChar w:fldCharType="end"/>
      </w:r>
      <w:r>
        <w:t>: передача правильного ключа</w:t>
      </w:r>
      <w:r w:rsidRPr="00B8134A">
        <w:t>.</w:t>
      </w:r>
    </w:p>
    <w:p w14:paraId="13728FD9" w14:textId="77777777" w:rsidR="009255E9" w:rsidRPr="009255E9" w:rsidRDefault="009255E9" w:rsidP="009255E9"/>
    <w:p w14:paraId="2D0536B3" w14:textId="3143D453" w:rsidR="009255E9" w:rsidRDefault="00B8134A" w:rsidP="00B8134A">
      <w:pPr>
        <w:ind w:firstLine="709"/>
      </w:pPr>
      <w:r>
        <w:t>6</w:t>
      </w:r>
      <w:r w:rsidRPr="00B8134A">
        <w:t xml:space="preserve">. </w:t>
      </w:r>
      <w:r>
        <w:t>Убедимся</w:t>
      </w:r>
      <w:r w:rsidRPr="00B8134A">
        <w:t>,</w:t>
      </w:r>
      <w:r>
        <w:t xml:space="preserve"> что расшифрованный текст совпадает с содержанием исходного файла:</w:t>
      </w:r>
    </w:p>
    <w:p w14:paraId="1235309F" w14:textId="77777777" w:rsidR="00B8134A" w:rsidRPr="00B8134A" w:rsidRDefault="00B8134A" w:rsidP="00B8134A">
      <w:pPr>
        <w:ind w:firstLine="709"/>
      </w:pPr>
    </w:p>
    <w:p w14:paraId="0AAB4D54" w14:textId="77777777" w:rsidR="00B8134A" w:rsidRDefault="00B8134A" w:rsidP="00B8134A">
      <w:pPr>
        <w:keepNext/>
        <w:jc w:val="center"/>
      </w:pPr>
      <w:r>
        <w:rPr>
          <w:noProof/>
        </w:rPr>
        <w:drawing>
          <wp:inline distT="0" distB="0" distL="0" distR="0" wp14:anchorId="3798A960" wp14:editId="225A5733">
            <wp:extent cx="3931920" cy="28048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534" cy="281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33B7" w14:textId="795EE72C" w:rsidR="009255E9" w:rsidRPr="009255E9" w:rsidRDefault="00B8134A" w:rsidP="00B8134A">
      <w:pPr>
        <w:pStyle w:val="ab"/>
        <w:jc w:val="center"/>
      </w:pPr>
      <w:r>
        <w:t xml:space="preserve">Рисунок </w:t>
      </w:r>
      <w:r w:rsidR="00543836">
        <w:fldChar w:fldCharType="begin"/>
      </w:r>
      <w:r w:rsidR="00543836">
        <w:instrText xml:space="preserve"> SEQ Рисунок \* ARABIC </w:instrText>
      </w:r>
      <w:r w:rsidR="00543836">
        <w:fldChar w:fldCharType="separate"/>
      </w:r>
      <w:r w:rsidR="001B13D8">
        <w:rPr>
          <w:noProof/>
        </w:rPr>
        <w:t>6</w:t>
      </w:r>
      <w:r w:rsidR="00543836">
        <w:rPr>
          <w:noProof/>
        </w:rPr>
        <w:fldChar w:fldCharType="end"/>
      </w:r>
      <w:r>
        <w:t>:расшифрованный текст</w:t>
      </w:r>
      <w:r w:rsidRPr="00F45BD8">
        <w:t>.</w:t>
      </w:r>
    </w:p>
    <w:p w14:paraId="549CC048" w14:textId="139807EE" w:rsidR="009255E9" w:rsidRDefault="007D61E2" w:rsidP="00D67008">
      <w:pPr>
        <w:ind w:firstLine="709"/>
      </w:pPr>
      <w:r>
        <w:t>7</w:t>
      </w:r>
      <w:r w:rsidRPr="007D61E2">
        <w:t>. Выполни</w:t>
      </w:r>
      <w:r>
        <w:t>м</w:t>
      </w:r>
      <w:r w:rsidRPr="007D61E2">
        <w:t xml:space="preserve"> шифрование по алгоритм</w:t>
      </w:r>
      <w:r>
        <w:t>у</w:t>
      </w:r>
      <w:r w:rsidRPr="007D61E2">
        <w:t xml:space="preserve"> </w:t>
      </w:r>
      <w:r w:rsidRPr="007D61E2">
        <w:rPr>
          <w:lang w:val="en-US"/>
        </w:rPr>
        <w:t>DES</w:t>
      </w:r>
      <w:r w:rsidRPr="007D61E2">
        <w:t>-</w:t>
      </w:r>
      <w:r w:rsidR="00D95829">
        <w:rPr>
          <w:lang w:val="en-US"/>
        </w:rPr>
        <w:t>EDE</w:t>
      </w:r>
      <w:r w:rsidR="00D67008">
        <w:t xml:space="preserve"> и засечём время шифрования</w:t>
      </w:r>
      <w:r>
        <w:t>:</w:t>
      </w:r>
    </w:p>
    <w:p w14:paraId="0F15049C" w14:textId="77777777" w:rsidR="00B64BDA" w:rsidRDefault="00D67008" w:rsidP="00B64BDA">
      <w:pPr>
        <w:keepNext/>
      </w:pPr>
      <w:r w:rsidRPr="00D67008">
        <w:rPr>
          <w:noProof/>
        </w:rPr>
        <w:drawing>
          <wp:inline distT="0" distB="0" distL="0" distR="0" wp14:anchorId="0BB38F57" wp14:editId="1D522CAD">
            <wp:extent cx="6121400" cy="123380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D374" w14:textId="20939B49" w:rsidR="00D67008" w:rsidRPr="00B64BDA" w:rsidRDefault="00B64BDA" w:rsidP="00B64BDA">
      <w:pPr>
        <w:pStyle w:val="ab"/>
        <w:jc w:val="center"/>
      </w:pPr>
      <w:r>
        <w:t xml:space="preserve">Рисунок </w:t>
      </w:r>
      <w:r w:rsidR="00543836">
        <w:fldChar w:fldCharType="begin"/>
      </w:r>
      <w:r w:rsidR="00543836">
        <w:instrText xml:space="preserve"> SEQ Рисунок \* ARABIC </w:instrText>
      </w:r>
      <w:r w:rsidR="00543836">
        <w:fldChar w:fldCharType="separate"/>
      </w:r>
      <w:r w:rsidR="001B13D8">
        <w:rPr>
          <w:noProof/>
        </w:rPr>
        <w:t>7</w:t>
      </w:r>
      <w:r w:rsidR="00543836">
        <w:rPr>
          <w:noProof/>
        </w:rPr>
        <w:fldChar w:fldCharType="end"/>
      </w:r>
      <w:r>
        <w:t xml:space="preserve">: шифрование по алгоритму </w:t>
      </w:r>
      <w:r>
        <w:rPr>
          <w:lang w:val="en-US"/>
        </w:rPr>
        <w:t>DES</w:t>
      </w:r>
      <w:r w:rsidRPr="00B64BDA">
        <w:t>-</w:t>
      </w:r>
      <w:r w:rsidR="00D95829">
        <w:rPr>
          <w:lang w:val="en-US"/>
        </w:rPr>
        <w:t>EDE</w:t>
      </w:r>
      <w:r w:rsidRPr="00B64BDA">
        <w:t>.</w:t>
      </w:r>
    </w:p>
    <w:p w14:paraId="6D05F529" w14:textId="50197D22" w:rsidR="00B64BDA" w:rsidRPr="00B64BDA" w:rsidRDefault="00B64BDA" w:rsidP="00B64BDA">
      <w:pPr>
        <w:spacing w:after="160" w:line="259" w:lineRule="auto"/>
      </w:pPr>
      <w:r w:rsidRPr="00B64BDA">
        <w:br w:type="page"/>
      </w:r>
    </w:p>
    <w:p w14:paraId="2309F575" w14:textId="77777777" w:rsidR="00B64BDA" w:rsidRDefault="00B64BDA" w:rsidP="00B64BDA">
      <w:pPr>
        <w:keepNext/>
        <w:spacing w:after="160" w:line="259" w:lineRule="auto"/>
        <w:jc w:val="center"/>
      </w:pPr>
      <w:r w:rsidRPr="00B64BDA">
        <w:rPr>
          <w:noProof/>
          <w:lang w:val="en-US"/>
        </w:rPr>
        <w:lastRenderedPageBreak/>
        <w:drawing>
          <wp:inline distT="0" distB="0" distL="0" distR="0" wp14:anchorId="31529749" wp14:editId="73D7020E">
            <wp:extent cx="4632960" cy="32653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7305" cy="32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61C8" w14:textId="5FE01B1D" w:rsidR="00B64BDA" w:rsidRPr="00B64BDA" w:rsidRDefault="00B64BDA" w:rsidP="00B64BDA">
      <w:pPr>
        <w:pStyle w:val="ab"/>
        <w:jc w:val="center"/>
      </w:pPr>
      <w:r>
        <w:t xml:space="preserve">Рисунок </w:t>
      </w:r>
      <w:r w:rsidR="00543836">
        <w:fldChar w:fldCharType="begin"/>
      </w:r>
      <w:r w:rsidR="00543836">
        <w:instrText xml:space="preserve"> SEQ Рисунок \* ARABIC </w:instrText>
      </w:r>
      <w:r w:rsidR="00543836">
        <w:fldChar w:fldCharType="separate"/>
      </w:r>
      <w:r w:rsidR="001B13D8">
        <w:rPr>
          <w:noProof/>
        </w:rPr>
        <w:t>8</w:t>
      </w:r>
      <w:r w:rsidR="00543836">
        <w:rPr>
          <w:noProof/>
        </w:rPr>
        <w:fldChar w:fldCharType="end"/>
      </w:r>
      <w:r>
        <w:t xml:space="preserve">:зашифрованный файл по алгоритму </w:t>
      </w:r>
      <w:r>
        <w:rPr>
          <w:lang w:val="en-US"/>
        </w:rPr>
        <w:t>DES</w:t>
      </w:r>
      <w:r w:rsidRPr="00B64BDA">
        <w:t>-</w:t>
      </w:r>
      <w:r w:rsidR="00D95829">
        <w:rPr>
          <w:lang w:val="en-US"/>
        </w:rPr>
        <w:t>EDE</w:t>
      </w:r>
      <w:r w:rsidRPr="00B64BDA">
        <w:t>.</w:t>
      </w:r>
    </w:p>
    <w:p w14:paraId="1C896AF7" w14:textId="4CFDD5F2" w:rsidR="009255E9" w:rsidRDefault="00D95829" w:rsidP="00D67008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057816" wp14:editId="6E85917F">
                <wp:simplePos x="0" y="0"/>
                <wp:positionH relativeFrom="column">
                  <wp:posOffset>-62230</wp:posOffset>
                </wp:positionH>
                <wp:positionV relativeFrom="paragraph">
                  <wp:posOffset>1643380</wp:posOffset>
                </wp:positionV>
                <wp:extent cx="6121400" cy="635"/>
                <wp:effectExtent l="0" t="0" r="0" b="0"/>
                <wp:wrapTopAndBottom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C352CC" w14:textId="1A018906" w:rsidR="001F677C" w:rsidRPr="001F677C" w:rsidRDefault="00D95829" w:rsidP="001F677C">
                            <w:pPr>
                              <w:pStyle w:val="ab"/>
                              <w:jc w:val="center"/>
                            </w:pPr>
                            <w:r>
                              <w:t xml:space="preserve">Рисунок </w:t>
                            </w:r>
                            <w:r w:rsidR="00543836">
                              <w:fldChar w:fldCharType="begin"/>
                            </w:r>
                            <w:r w:rsidR="00543836">
                              <w:instrText xml:space="preserve"> SEQ Рисунок \* ARABIC </w:instrText>
                            </w:r>
                            <w:r w:rsidR="00543836">
                              <w:fldChar w:fldCharType="separate"/>
                            </w:r>
                            <w:r w:rsidR="001B13D8">
                              <w:rPr>
                                <w:noProof/>
                              </w:rPr>
                              <w:t>9</w:t>
                            </w:r>
                            <w:r w:rsidR="0054383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расшифровка файла по алгоритму </w:t>
                            </w:r>
                            <w:r>
                              <w:rPr>
                                <w:lang w:val="en-US"/>
                              </w:rPr>
                              <w:t>DES</w:t>
                            </w:r>
                            <w:r w:rsidRPr="00D95829"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EDE</w:t>
                            </w:r>
                            <w:r w:rsidRPr="00D95829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057816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-4.9pt;margin-top:129.4pt;width:48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" stroked="f">
                <v:textbox style="mso-fit-shape-to-text:t" inset="0,0,0,0">
                  <w:txbxContent>
                    <w:p w14:paraId="09C352CC" w14:textId="1A018906" w:rsidR="001F677C" w:rsidRPr="001F677C" w:rsidRDefault="00D95829" w:rsidP="001F677C">
                      <w:pPr>
                        <w:pStyle w:val="ab"/>
                        <w:jc w:val="center"/>
                      </w:pPr>
                      <w:r>
                        <w:t xml:space="preserve">Рисунок </w:t>
                      </w:r>
                      <w:r w:rsidR="00543836">
                        <w:fldChar w:fldCharType="begin"/>
                      </w:r>
                      <w:r w:rsidR="00543836">
                        <w:instrText xml:space="preserve"> SEQ Рисунок \* ARABIC </w:instrText>
                      </w:r>
                      <w:r w:rsidR="00543836">
                        <w:fldChar w:fldCharType="separate"/>
                      </w:r>
                      <w:r w:rsidR="001B13D8">
                        <w:rPr>
                          <w:noProof/>
                        </w:rPr>
                        <w:t>9</w:t>
                      </w:r>
                      <w:r w:rsidR="00543836">
                        <w:rPr>
                          <w:noProof/>
                        </w:rPr>
                        <w:fldChar w:fldCharType="end"/>
                      </w:r>
                      <w:r>
                        <w:t xml:space="preserve">: расшифровка файла по алгоритму </w:t>
                      </w:r>
                      <w:r>
                        <w:rPr>
                          <w:lang w:val="en-US"/>
                        </w:rPr>
                        <w:t>DES</w:t>
                      </w:r>
                      <w:r w:rsidRPr="00D95829">
                        <w:t>-</w:t>
                      </w:r>
                      <w:r>
                        <w:rPr>
                          <w:lang w:val="en-US"/>
                        </w:rPr>
                        <w:t>EDE</w:t>
                      </w:r>
                      <w:r w:rsidRPr="00D95829"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95829">
        <w:rPr>
          <w:noProof/>
        </w:rPr>
        <w:drawing>
          <wp:anchor distT="0" distB="0" distL="114300" distR="114300" simplePos="0" relativeHeight="251658240" behindDoc="0" locked="0" layoutInCell="1" allowOverlap="1" wp14:anchorId="4ADFBFD3" wp14:editId="6AD89CA1">
            <wp:simplePos x="0" y="0"/>
            <wp:positionH relativeFrom="column">
              <wp:posOffset>-62230</wp:posOffset>
            </wp:positionH>
            <wp:positionV relativeFrom="paragraph">
              <wp:posOffset>384810</wp:posOffset>
            </wp:positionV>
            <wp:extent cx="6121400" cy="120142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7008">
        <w:t>8</w:t>
      </w:r>
      <w:r w:rsidR="00D67008" w:rsidRPr="00B64BDA">
        <w:t>.</w:t>
      </w:r>
      <w:r w:rsidR="00B64BDA" w:rsidRPr="00B64BDA">
        <w:t xml:space="preserve"> </w:t>
      </w:r>
      <w:r w:rsidR="00B64BDA" w:rsidRPr="007D61E2">
        <w:t>Выполни</w:t>
      </w:r>
      <w:r w:rsidR="00B64BDA">
        <w:t>м</w:t>
      </w:r>
      <w:r w:rsidR="00B64BDA" w:rsidRPr="007D61E2">
        <w:t xml:space="preserve"> </w:t>
      </w:r>
      <w:r w:rsidR="00B64BDA">
        <w:t>рас</w:t>
      </w:r>
      <w:r w:rsidR="00B64BDA" w:rsidRPr="007D61E2">
        <w:t>шифров</w:t>
      </w:r>
      <w:r w:rsidR="00B64BDA">
        <w:t>ку</w:t>
      </w:r>
      <w:r w:rsidR="00B64BDA" w:rsidRPr="007D61E2">
        <w:t xml:space="preserve"> </w:t>
      </w:r>
      <w:r w:rsidR="00B64BDA">
        <w:t xml:space="preserve">по </w:t>
      </w:r>
      <w:r w:rsidR="00B64BDA" w:rsidRPr="007D61E2">
        <w:t>алгоритм</w:t>
      </w:r>
      <w:r w:rsidR="00B64BDA">
        <w:t>у</w:t>
      </w:r>
      <w:r w:rsidR="00B64BDA" w:rsidRPr="007D61E2">
        <w:t xml:space="preserve"> </w:t>
      </w:r>
      <w:r w:rsidR="00B64BDA" w:rsidRPr="007D61E2">
        <w:rPr>
          <w:lang w:val="en-US"/>
        </w:rPr>
        <w:t>DES</w:t>
      </w:r>
      <w:r w:rsidR="00B64BDA" w:rsidRPr="007D61E2">
        <w:t>-</w:t>
      </w:r>
      <w:r>
        <w:rPr>
          <w:lang w:val="en-US"/>
        </w:rPr>
        <w:t>EDE</w:t>
      </w:r>
      <w:r w:rsidR="00B64BDA">
        <w:t xml:space="preserve"> и засечём время расшифровки</w:t>
      </w:r>
      <w:r w:rsidR="00B64BDA" w:rsidRPr="00B64BDA">
        <w:t xml:space="preserve">, </w:t>
      </w:r>
      <w:r w:rsidR="00B64BDA">
        <w:t xml:space="preserve">перед этим удалив исходный файл </w:t>
      </w:r>
      <w:r w:rsidR="00B64BDA">
        <w:rPr>
          <w:lang w:val="en-US"/>
        </w:rPr>
        <w:t>Laba</w:t>
      </w:r>
      <w:r w:rsidR="00B64BDA" w:rsidRPr="00B64BDA">
        <w:t>1</w:t>
      </w:r>
      <w:r w:rsidR="00B64BDA">
        <w:t>:</w:t>
      </w:r>
    </w:p>
    <w:p w14:paraId="00CE7FBC" w14:textId="4266D966" w:rsidR="00D95829" w:rsidRPr="00B64BDA" w:rsidRDefault="00D95829" w:rsidP="00D67008">
      <w:pPr>
        <w:ind w:firstLine="709"/>
      </w:pPr>
    </w:p>
    <w:p w14:paraId="6DC1C07D" w14:textId="77777777" w:rsidR="001F677C" w:rsidRDefault="001F677C" w:rsidP="001F677C">
      <w:pPr>
        <w:keepNext/>
        <w:jc w:val="center"/>
      </w:pPr>
      <w:r w:rsidRPr="001F677C">
        <w:rPr>
          <w:noProof/>
        </w:rPr>
        <w:drawing>
          <wp:inline distT="0" distB="0" distL="0" distR="0" wp14:anchorId="0A08F7FA" wp14:editId="4FD86AD8">
            <wp:extent cx="3459480" cy="2435521"/>
            <wp:effectExtent l="0" t="0" r="762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8870" cy="24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5348" w14:textId="16169E99" w:rsidR="009255E9" w:rsidRPr="009255E9" w:rsidRDefault="001F677C" w:rsidP="001F677C">
      <w:pPr>
        <w:pStyle w:val="ab"/>
        <w:jc w:val="center"/>
      </w:pPr>
      <w:r>
        <w:t xml:space="preserve">Рисунок </w:t>
      </w:r>
      <w:r w:rsidR="00543836">
        <w:fldChar w:fldCharType="begin"/>
      </w:r>
      <w:r w:rsidR="00543836">
        <w:instrText xml:space="preserve"> SEQ Рисунок \* ARABIC </w:instrText>
      </w:r>
      <w:r w:rsidR="00543836">
        <w:fldChar w:fldCharType="separate"/>
      </w:r>
      <w:r w:rsidR="001B13D8">
        <w:rPr>
          <w:noProof/>
        </w:rPr>
        <w:t>10</w:t>
      </w:r>
      <w:r w:rsidR="00543836">
        <w:rPr>
          <w:noProof/>
        </w:rPr>
        <w:fldChar w:fldCharType="end"/>
      </w:r>
      <w:r>
        <w:t xml:space="preserve">: результат расшифровки по алгоритму </w:t>
      </w:r>
      <w:r>
        <w:rPr>
          <w:lang w:val="en-US"/>
        </w:rPr>
        <w:t>DES</w:t>
      </w:r>
      <w:r w:rsidRPr="001F677C">
        <w:t>-</w:t>
      </w:r>
      <w:r>
        <w:rPr>
          <w:lang w:val="en-US"/>
        </w:rPr>
        <w:t>EDE</w:t>
      </w:r>
      <w:r w:rsidRPr="001F677C">
        <w:t>.</w:t>
      </w:r>
    </w:p>
    <w:p w14:paraId="525CCAEB" w14:textId="77777777" w:rsidR="009255E9" w:rsidRPr="009255E9" w:rsidRDefault="009255E9" w:rsidP="009255E9"/>
    <w:p w14:paraId="4CE18A70" w14:textId="77777777" w:rsidR="009255E9" w:rsidRPr="009255E9" w:rsidRDefault="009255E9" w:rsidP="009255E9"/>
    <w:p w14:paraId="0388C834" w14:textId="77777777" w:rsidR="009255E9" w:rsidRPr="009255E9" w:rsidRDefault="009255E9" w:rsidP="009255E9"/>
    <w:p w14:paraId="31751A61" w14:textId="25F8ED96" w:rsidR="001F677C" w:rsidRDefault="001F677C">
      <w:pPr>
        <w:spacing w:after="160" w:line="259" w:lineRule="auto"/>
      </w:pPr>
      <w:r>
        <w:br w:type="page"/>
      </w:r>
    </w:p>
    <w:p w14:paraId="492E503C" w14:textId="0DFF235A" w:rsidR="001F677C" w:rsidRDefault="004041C6" w:rsidP="001F677C">
      <w:pPr>
        <w:ind w:firstLine="70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FBEDFE" wp14:editId="7DAB4C32">
                <wp:simplePos x="0" y="0"/>
                <wp:positionH relativeFrom="column">
                  <wp:posOffset>52070</wp:posOffset>
                </wp:positionH>
                <wp:positionV relativeFrom="paragraph">
                  <wp:posOffset>4259580</wp:posOffset>
                </wp:positionV>
                <wp:extent cx="5744210" cy="635"/>
                <wp:effectExtent l="0" t="0" r="0" b="0"/>
                <wp:wrapTopAndBottom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4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A2A9DF" w14:textId="3124B871" w:rsidR="004041C6" w:rsidRPr="004041C6" w:rsidRDefault="004041C6" w:rsidP="004041C6">
                            <w:pPr>
                              <w:pStyle w:val="ab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543836">
                              <w:fldChar w:fldCharType="begin"/>
                            </w:r>
                            <w:r w:rsidR="00543836">
                              <w:instrText xml:space="preserve"> SEQ Рисунок \* ARABIC </w:instrText>
                            </w:r>
                            <w:r w:rsidR="00543836">
                              <w:fldChar w:fldCharType="separate"/>
                            </w:r>
                            <w:r w:rsidR="001B13D8">
                              <w:rPr>
                                <w:noProof/>
                              </w:rPr>
                              <w:t>11</w:t>
                            </w:r>
                            <w:r w:rsidR="00543836">
                              <w:rPr>
                                <w:noProof/>
                              </w:rPr>
                              <w:fldChar w:fldCharType="end"/>
                            </w:r>
                            <w:r w:rsidRPr="004041C6">
                              <w:t>.1</w:t>
                            </w:r>
                            <w:r>
                              <w:t>: результат шифрования по алгоритму 3</w:t>
                            </w:r>
                            <w:r>
                              <w:rPr>
                                <w:lang w:val="en-US"/>
                              </w:rPr>
                              <w:t>DES</w:t>
                            </w:r>
                            <w:r w:rsidRPr="004041C6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BEDFE" id="Надпись 15" o:spid="_x0000_s1027" type="#_x0000_t202" style="position:absolute;left:0;text-align:left;margin-left:4.1pt;margin-top:335.4pt;width:452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" stroked="f">
                <v:textbox style="mso-fit-shape-to-text:t" inset="0,0,0,0">
                  <w:txbxContent>
                    <w:p w14:paraId="72A2A9DF" w14:textId="3124B871" w:rsidR="004041C6" w:rsidRPr="004041C6" w:rsidRDefault="004041C6" w:rsidP="004041C6">
                      <w:pPr>
                        <w:pStyle w:val="ab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543836">
                        <w:fldChar w:fldCharType="begin"/>
                      </w:r>
                      <w:r w:rsidR="00543836">
                        <w:instrText xml:space="preserve"> SEQ Рисунок \* ARABIC </w:instrText>
                      </w:r>
                      <w:r w:rsidR="00543836">
                        <w:fldChar w:fldCharType="separate"/>
                      </w:r>
                      <w:r w:rsidR="001B13D8">
                        <w:rPr>
                          <w:noProof/>
                        </w:rPr>
                        <w:t>11</w:t>
                      </w:r>
                      <w:r w:rsidR="00543836">
                        <w:rPr>
                          <w:noProof/>
                        </w:rPr>
                        <w:fldChar w:fldCharType="end"/>
                      </w:r>
                      <w:r w:rsidRPr="004041C6">
                        <w:t>.1</w:t>
                      </w:r>
                      <w:r>
                        <w:t>: результат шифрования по алгоритму 3</w:t>
                      </w:r>
                      <w:r>
                        <w:rPr>
                          <w:lang w:val="en-US"/>
                        </w:rPr>
                        <w:t>DES</w:t>
                      </w:r>
                      <w:r w:rsidRPr="004041C6"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041C6">
        <w:rPr>
          <w:noProof/>
        </w:rPr>
        <w:drawing>
          <wp:anchor distT="0" distB="0" distL="114300" distR="114300" simplePos="0" relativeHeight="251664384" behindDoc="0" locked="0" layoutInCell="1" allowOverlap="1" wp14:anchorId="223562C4" wp14:editId="0EED2C84">
            <wp:simplePos x="0" y="0"/>
            <wp:positionH relativeFrom="column">
              <wp:posOffset>52070</wp:posOffset>
            </wp:positionH>
            <wp:positionV relativeFrom="paragraph">
              <wp:posOffset>1935480</wp:posOffset>
            </wp:positionV>
            <wp:extent cx="5744210" cy="2266950"/>
            <wp:effectExtent l="0" t="0" r="889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F9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E6ADB5" wp14:editId="6855E651">
                <wp:simplePos x="0" y="0"/>
                <wp:positionH relativeFrom="column">
                  <wp:posOffset>-62230</wp:posOffset>
                </wp:positionH>
                <wp:positionV relativeFrom="paragraph">
                  <wp:posOffset>1679575</wp:posOffset>
                </wp:positionV>
                <wp:extent cx="6121400" cy="635"/>
                <wp:effectExtent l="0" t="0" r="0" b="0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F28168" w14:textId="070023B5" w:rsidR="00E26F97" w:rsidRPr="00E26F97" w:rsidRDefault="00E26F97" w:rsidP="004041C6">
                            <w:pPr>
                              <w:pStyle w:val="ab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543836">
                              <w:fldChar w:fldCharType="begin"/>
                            </w:r>
                            <w:r w:rsidR="00543836">
                              <w:instrText xml:space="preserve"> SEQ Рисунок \* ARABIC </w:instrText>
                            </w:r>
                            <w:r w:rsidR="00543836">
                              <w:fldChar w:fldCharType="separate"/>
                            </w:r>
                            <w:r w:rsidR="001B13D8">
                              <w:rPr>
                                <w:noProof/>
                              </w:rPr>
                              <w:t>12</w:t>
                            </w:r>
                            <w:r w:rsidR="0054383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шифрование по алгоритму 3</w:t>
                            </w:r>
                            <w:r>
                              <w:rPr>
                                <w:lang w:val="en-US"/>
                              </w:rPr>
                              <w:t>DES</w:t>
                            </w:r>
                            <w:r w:rsidRPr="00E26F97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6ADB5" id="Надпись 13" o:spid="_x0000_s1028" type="#_x0000_t202" style="position:absolute;left:0;text-align:left;margin-left:-4.9pt;margin-top:132.25pt;width:48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" stroked="f">
                <v:textbox style="mso-fit-shape-to-text:t" inset="0,0,0,0">
                  <w:txbxContent>
                    <w:p w14:paraId="39F28168" w14:textId="070023B5" w:rsidR="00E26F97" w:rsidRPr="00E26F97" w:rsidRDefault="00E26F97" w:rsidP="004041C6">
                      <w:pPr>
                        <w:pStyle w:val="ab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543836">
                        <w:fldChar w:fldCharType="begin"/>
                      </w:r>
                      <w:r w:rsidR="00543836">
                        <w:instrText xml:space="preserve"> SEQ Рисунок \* ARABIC </w:instrText>
                      </w:r>
                      <w:r w:rsidR="00543836">
                        <w:fldChar w:fldCharType="separate"/>
                      </w:r>
                      <w:r w:rsidR="001B13D8">
                        <w:rPr>
                          <w:noProof/>
                        </w:rPr>
                        <w:t>12</w:t>
                      </w:r>
                      <w:r w:rsidR="00543836">
                        <w:rPr>
                          <w:noProof/>
                        </w:rPr>
                        <w:fldChar w:fldCharType="end"/>
                      </w:r>
                      <w:r>
                        <w:t>: шифрование по алгоритму 3</w:t>
                      </w:r>
                      <w:r>
                        <w:rPr>
                          <w:lang w:val="en-US"/>
                        </w:rPr>
                        <w:t>DES</w:t>
                      </w:r>
                      <w:r w:rsidRPr="00E26F97"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26F97" w:rsidRPr="00E26F97">
        <w:rPr>
          <w:noProof/>
        </w:rPr>
        <w:drawing>
          <wp:anchor distT="0" distB="0" distL="114300" distR="114300" simplePos="0" relativeHeight="251661312" behindDoc="0" locked="0" layoutInCell="1" allowOverlap="1" wp14:anchorId="36C92AA1" wp14:editId="67C3508D">
            <wp:simplePos x="0" y="0"/>
            <wp:positionH relativeFrom="column">
              <wp:posOffset>-62230</wp:posOffset>
            </wp:positionH>
            <wp:positionV relativeFrom="paragraph">
              <wp:posOffset>221615</wp:posOffset>
            </wp:positionV>
            <wp:extent cx="6121400" cy="1400810"/>
            <wp:effectExtent l="0" t="0" r="0" b="889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677C" w:rsidRPr="001F677C">
        <w:t xml:space="preserve">9. </w:t>
      </w:r>
      <w:r w:rsidR="001F677C" w:rsidRPr="007D61E2">
        <w:t>Выполни</w:t>
      </w:r>
      <w:r w:rsidR="001F677C">
        <w:t>м</w:t>
      </w:r>
      <w:r w:rsidR="001F677C" w:rsidRPr="007D61E2">
        <w:t xml:space="preserve"> шифрование по алгоритм</w:t>
      </w:r>
      <w:r w:rsidR="001F677C">
        <w:t>у</w:t>
      </w:r>
      <w:r w:rsidR="001F677C" w:rsidRPr="007D61E2">
        <w:t xml:space="preserve"> </w:t>
      </w:r>
      <w:r w:rsidR="001F677C" w:rsidRPr="001F677C">
        <w:t>3</w:t>
      </w:r>
      <w:r w:rsidR="001F677C" w:rsidRPr="007D61E2">
        <w:rPr>
          <w:lang w:val="en-US"/>
        </w:rPr>
        <w:t>DES</w:t>
      </w:r>
      <w:r w:rsidR="001F677C" w:rsidRPr="001F677C">
        <w:t xml:space="preserve"> </w:t>
      </w:r>
      <w:r w:rsidR="001F677C">
        <w:t>и засечём время шифрования:</w:t>
      </w:r>
    </w:p>
    <w:p w14:paraId="59BF4E03" w14:textId="08A89BA6" w:rsidR="009255E9" w:rsidRPr="001F677C" w:rsidRDefault="009255E9" w:rsidP="001F677C">
      <w:pPr>
        <w:ind w:firstLine="709"/>
      </w:pPr>
    </w:p>
    <w:p w14:paraId="7481CA82" w14:textId="5FD0F61B" w:rsidR="009255E9" w:rsidRDefault="005D1182" w:rsidP="004041C6">
      <w:pPr>
        <w:ind w:firstLine="709"/>
      </w:pPr>
      <w:r w:rsidRPr="001F677C">
        <w:rPr>
          <w:noProof/>
        </w:rPr>
        <w:drawing>
          <wp:anchor distT="0" distB="0" distL="114300" distR="114300" simplePos="0" relativeHeight="251670528" behindDoc="0" locked="0" layoutInCell="1" allowOverlap="1" wp14:anchorId="7CA8A3BF" wp14:editId="73CDEC77">
            <wp:simplePos x="0" y="0"/>
            <wp:positionH relativeFrom="column">
              <wp:posOffset>1423670</wp:posOffset>
            </wp:positionH>
            <wp:positionV relativeFrom="paragraph">
              <wp:posOffset>2104390</wp:posOffset>
            </wp:positionV>
            <wp:extent cx="3086100" cy="2172335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EE2D72" wp14:editId="2D3EB021">
                <wp:simplePos x="0" y="0"/>
                <wp:positionH relativeFrom="column">
                  <wp:posOffset>-62230</wp:posOffset>
                </wp:positionH>
                <wp:positionV relativeFrom="paragraph">
                  <wp:posOffset>1847850</wp:posOffset>
                </wp:positionV>
                <wp:extent cx="6121400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F7396" w14:textId="7252E1E4" w:rsidR="005D1182" w:rsidRPr="005D1182" w:rsidRDefault="005D1182" w:rsidP="005D1182">
                            <w:pPr>
                              <w:pStyle w:val="ab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Рисунок</w:t>
                            </w:r>
                            <w:r w:rsidRPr="005D1182">
                              <w:t xml:space="preserve"> 12</w:t>
                            </w:r>
                            <w:r>
                              <w:t>: расшифровка по алгоритму 3</w:t>
                            </w:r>
                            <w:r>
                              <w:rPr>
                                <w:lang w:val="en-US"/>
                              </w:rPr>
                              <w:t>DES</w:t>
                            </w:r>
                            <w:r w:rsidRPr="005D1182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E2D72" id="Надпись 17" o:spid="_x0000_s1029" type="#_x0000_t202" style="position:absolute;left:0;text-align:left;margin-left:-4.9pt;margin-top:145.5pt;width:482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" stroked="f">
                <v:textbox style="mso-fit-shape-to-text:t" inset="0,0,0,0">
                  <w:txbxContent>
                    <w:p w14:paraId="53CF7396" w14:textId="7252E1E4" w:rsidR="005D1182" w:rsidRPr="005D1182" w:rsidRDefault="005D1182" w:rsidP="005D1182">
                      <w:pPr>
                        <w:pStyle w:val="ab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Рисунок</w:t>
                      </w:r>
                      <w:r w:rsidRPr="005D1182">
                        <w:t xml:space="preserve"> 12</w:t>
                      </w:r>
                      <w:r>
                        <w:t>: расшифровка по алгоритму 3</w:t>
                      </w:r>
                      <w:r>
                        <w:rPr>
                          <w:lang w:val="en-US"/>
                        </w:rPr>
                        <w:t>DES</w:t>
                      </w:r>
                      <w:r w:rsidRPr="005D1182"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DA322A1" wp14:editId="5E3DD5FB">
            <wp:simplePos x="0" y="0"/>
            <wp:positionH relativeFrom="column">
              <wp:posOffset>-62230</wp:posOffset>
            </wp:positionH>
            <wp:positionV relativeFrom="paragraph">
              <wp:posOffset>397510</wp:posOffset>
            </wp:positionV>
            <wp:extent cx="6121400" cy="139319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41C6" w:rsidRPr="004041C6">
        <w:t xml:space="preserve">10. </w:t>
      </w:r>
      <w:r w:rsidR="004041C6" w:rsidRPr="007D61E2">
        <w:t>Выполни</w:t>
      </w:r>
      <w:r w:rsidR="004041C6">
        <w:t>м</w:t>
      </w:r>
      <w:r w:rsidR="004041C6" w:rsidRPr="007D61E2">
        <w:t xml:space="preserve"> </w:t>
      </w:r>
      <w:r w:rsidR="004041C6">
        <w:t>рас</w:t>
      </w:r>
      <w:r w:rsidR="004041C6" w:rsidRPr="007D61E2">
        <w:t>шифров</w:t>
      </w:r>
      <w:r w:rsidR="004041C6">
        <w:t>ку</w:t>
      </w:r>
      <w:r w:rsidR="004041C6" w:rsidRPr="007D61E2">
        <w:t xml:space="preserve"> </w:t>
      </w:r>
      <w:r w:rsidR="004041C6">
        <w:t xml:space="preserve">по </w:t>
      </w:r>
      <w:r w:rsidR="004041C6" w:rsidRPr="007D61E2">
        <w:t>алгоритм</w:t>
      </w:r>
      <w:r w:rsidR="004041C6">
        <w:t>у</w:t>
      </w:r>
      <w:r w:rsidR="004041C6" w:rsidRPr="007D61E2">
        <w:t xml:space="preserve"> </w:t>
      </w:r>
      <w:r w:rsidR="004041C6" w:rsidRPr="004041C6">
        <w:t>3</w:t>
      </w:r>
      <w:r w:rsidR="004041C6">
        <w:rPr>
          <w:lang w:val="en-US"/>
        </w:rPr>
        <w:t>DES</w:t>
      </w:r>
      <w:r w:rsidR="004041C6">
        <w:t xml:space="preserve"> и засечём время расшифровки</w:t>
      </w:r>
      <w:r w:rsidR="004041C6" w:rsidRPr="00B64BDA">
        <w:t xml:space="preserve">, </w:t>
      </w:r>
      <w:r w:rsidR="004041C6">
        <w:t xml:space="preserve">перед этим удалив исходный файл </w:t>
      </w:r>
      <w:r w:rsidR="004041C6">
        <w:rPr>
          <w:lang w:val="en-US"/>
        </w:rPr>
        <w:t>Laba</w:t>
      </w:r>
      <w:r w:rsidR="004041C6" w:rsidRPr="00B64BDA">
        <w:t>1</w:t>
      </w:r>
      <w:r w:rsidR="004041C6">
        <w:t>:</w:t>
      </w:r>
    </w:p>
    <w:p w14:paraId="6E9F192F" w14:textId="06B81A2D" w:rsidR="005D1182" w:rsidRDefault="005D1182" w:rsidP="005D1182">
      <w:pPr>
        <w:keepNext/>
        <w:ind w:firstLine="709"/>
        <w:jc w:val="center"/>
      </w:pPr>
    </w:p>
    <w:p w14:paraId="512BC52B" w14:textId="0D7A6FE9" w:rsidR="005D1182" w:rsidRPr="004041C6" w:rsidRDefault="005D1182" w:rsidP="005D1182">
      <w:pPr>
        <w:pStyle w:val="ab"/>
        <w:jc w:val="center"/>
      </w:pPr>
      <w:r>
        <w:t xml:space="preserve">Рисунок </w:t>
      </w:r>
      <w:r w:rsidR="00543836">
        <w:fldChar w:fldCharType="begin"/>
      </w:r>
      <w:r w:rsidR="00543836">
        <w:instrText xml:space="preserve"> SEQ Рисунок \* ARABIC </w:instrText>
      </w:r>
      <w:r w:rsidR="00543836">
        <w:fldChar w:fldCharType="separate"/>
      </w:r>
      <w:r w:rsidR="001B13D8">
        <w:rPr>
          <w:noProof/>
        </w:rPr>
        <w:t>13</w:t>
      </w:r>
      <w:r w:rsidR="00543836">
        <w:rPr>
          <w:noProof/>
        </w:rPr>
        <w:fldChar w:fldCharType="end"/>
      </w:r>
      <w:r>
        <w:t>: результат расшифровки по алгоритму 3</w:t>
      </w:r>
      <w:r>
        <w:rPr>
          <w:lang w:val="en-US"/>
        </w:rPr>
        <w:t>DES</w:t>
      </w:r>
      <w:r w:rsidRPr="005D1182">
        <w:t>.</w:t>
      </w:r>
    </w:p>
    <w:p w14:paraId="7A9F3D53" w14:textId="3CEC3304" w:rsidR="00C57485" w:rsidRDefault="003E48EB" w:rsidP="00C57485">
      <w:pPr>
        <w:ind w:firstLine="70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6DE443" wp14:editId="1FFA7C72">
                <wp:simplePos x="0" y="0"/>
                <wp:positionH relativeFrom="column">
                  <wp:posOffset>-1270</wp:posOffset>
                </wp:positionH>
                <wp:positionV relativeFrom="paragraph">
                  <wp:posOffset>886460</wp:posOffset>
                </wp:positionV>
                <wp:extent cx="6121400" cy="635"/>
                <wp:effectExtent l="0" t="0" r="0" b="0"/>
                <wp:wrapTopAndBottom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F0E7D1" w14:textId="237197D1" w:rsidR="003E48EB" w:rsidRPr="003E48EB" w:rsidRDefault="003E48EB" w:rsidP="003E48EB">
                            <w:pPr>
                              <w:pStyle w:val="ab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543836">
                              <w:fldChar w:fldCharType="begin"/>
                            </w:r>
                            <w:r w:rsidR="00543836">
                              <w:instrText xml:space="preserve"> SEQ Рисунок \* ARABIC </w:instrText>
                            </w:r>
                            <w:r w:rsidR="00543836">
                              <w:fldChar w:fldCharType="separate"/>
                            </w:r>
                            <w:r w:rsidR="001B13D8">
                              <w:rPr>
                                <w:noProof/>
                              </w:rPr>
                              <w:t>14</w:t>
                            </w:r>
                            <w:r w:rsidR="0054383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генерация закрытого ключа алгоритма </w:t>
                            </w:r>
                            <w:r>
                              <w:rPr>
                                <w:lang w:val="en-US"/>
                              </w:rPr>
                              <w:t>RSA</w:t>
                            </w:r>
                            <w:r w:rsidRPr="003E48EB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DE443" id="Надпись 20" o:spid="_x0000_s1030" type="#_x0000_t202" style="position:absolute;left:0;text-align:left;margin-left:-.1pt;margin-top:69.8pt;width:48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" stroked="f">
                <v:textbox style="mso-fit-shape-to-text:t" inset="0,0,0,0">
                  <w:txbxContent>
                    <w:p w14:paraId="24F0E7D1" w14:textId="237197D1" w:rsidR="003E48EB" w:rsidRPr="003E48EB" w:rsidRDefault="003E48EB" w:rsidP="003E48EB">
                      <w:pPr>
                        <w:pStyle w:val="ab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543836">
                        <w:fldChar w:fldCharType="begin"/>
                      </w:r>
                      <w:r w:rsidR="00543836">
                        <w:instrText xml:space="preserve"> SEQ Рисунок \* ARABIC </w:instrText>
                      </w:r>
                      <w:r w:rsidR="00543836">
                        <w:fldChar w:fldCharType="separate"/>
                      </w:r>
                      <w:r w:rsidR="001B13D8">
                        <w:rPr>
                          <w:noProof/>
                        </w:rPr>
                        <w:t>14</w:t>
                      </w:r>
                      <w:r w:rsidR="00543836">
                        <w:rPr>
                          <w:noProof/>
                        </w:rPr>
                        <w:fldChar w:fldCharType="end"/>
                      </w:r>
                      <w:r>
                        <w:t xml:space="preserve">: генерация закрытого ключа алгоритма </w:t>
                      </w:r>
                      <w:r>
                        <w:rPr>
                          <w:lang w:val="en-US"/>
                        </w:rPr>
                        <w:t>RSA</w:t>
                      </w:r>
                      <w:r w:rsidRPr="003E48EB"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31E7FE2" wp14:editId="09A2233E">
            <wp:simplePos x="0" y="0"/>
            <wp:positionH relativeFrom="column">
              <wp:posOffset>-1270</wp:posOffset>
            </wp:positionH>
            <wp:positionV relativeFrom="paragraph">
              <wp:posOffset>252095</wp:posOffset>
            </wp:positionV>
            <wp:extent cx="6121400" cy="57721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182" w:rsidRPr="00C57485">
        <w:t>11.</w:t>
      </w:r>
      <w:r w:rsidR="00C57485" w:rsidRPr="00C57485">
        <w:t xml:space="preserve"> </w:t>
      </w:r>
      <w:r w:rsidR="00C57485" w:rsidRPr="007D61E2">
        <w:t>Выполни</w:t>
      </w:r>
      <w:r w:rsidR="00C57485">
        <w:t>м</w:t>
      </w:r>
      <w:r w:rsidR="00C57485" w:rsidRPr="007D61E2">
        <w:t xml:space="preserve"> шифрование по алгоритм</w:t>
      </w:r>
      <w:r w:rsidR="00C57485">
        <w:t>у</w:t>
      </w:r>
      <w:r w:rsidR="00C57485" w:rsidRPr="007D61E2">
        <w:t xml:space="preserve"> </w:t>
      </w:r>
      <w:r w:rsidR="00C57485">
        <w:rPr>
          <w:lang w:val="en-US"/>
        </w:rPr>
        <w:t>RSA</w:t>
      </w:r>
      <w:r w:rsidR="00C57485" w:rsidRPr="001F677C">
        <w:t xml:space="preserve"> </w:t>
      </w:r>
      <w:r w:rsidR="00C57485">
        <w:t>и засечём время шифрования:</w:t>
      </w:r>
    </w:p>
    <w:p w14:paraId="3039C2C2" w14:textId="77777777" w:rsidR="00974D72" w:rsidRDefault="00974D72" w:rsidP="00974D72">
      <w:pPr>
        <w:keepNext/>
      </w:pPr>
      <w:r>
        <w:rPr>
          <w:noProof/>
        </w:rPr>
        <w:drawing>
          <wp:inline distT="0" distB="0" distL="0" distR="0" wp14:anchorId="65ABFF07" wp14:editId="0E331405">
            <wp:extent cx="6121400" cy="9759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B845" w14:textId="4CC308B5" w:rsidR="009255E9" w:rsidRPr="009255E9" w:rsidRDefault="00974D72" w:rsidP="00974D72">
      <w:pPr>
        <w:pStyle w:val="ab"/>
        <w:jc w:val="center"/>
      </w:pPr>
      <w:r>
        <w:t xml:space="preserve">Рисунок </w:t>
      </w:r>
      <w:r w:rsidR="00543836">
        <w:fldChar w:fldCharType="begin"/>
      </w:r>
      <w:r w:rsidR="00543836">
        <w:instrText xml:space="preserve"> SEQ Рисунок \* ARABIC </w:instrText>
      </w:r>
      <w:r w:rsidR="00543836">
        <w:fldChar w:fldCharType="separate"/>
      </w:r>
      <w:r w:rsidR="001B13D8">
        <w:rPr>
          <w:noProof/>
        </w:rPr>
        <w:t>15</w:t>
      </w:r>
      <w:r w:rsidR="00543836">
        <w:rPr>
          <w:noProof/>
        </w:rPr>
        <w:fldChar w:fldCharType="end"/>
      </w:r>
      <w:r>
        <w:t>:извлекаем открытый ключ из закрытого</w:t>
      </w:r>
      <w:r w:rsidRPr="00555ECB">
        <w:t>.</w:t>
      </w:r>
    </w:p>
    <w:p w14:paraId="4B523EAD" w14:textId="77777777" w:rsidR="00170F56" w:rsidRDefault="00170F56" w:rsidP="00170F56">
      <w:pPr>
        <w:keepNext/>
      </w:pPr>
      <w:r>
        <w:rPr>
          <w:noProof/>
        </w:rPr>
        <w:drawing>
          <wp:inline distT="0" distB="0" distL="0" distR="0" wp14:anchorId="752C7B1A" wp14:editId="5FCA18DB">
            <wp:extent cx="6121400" cy="8623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1AE3" w14:textId="024E207F" w:rsidR="009255E9" w:rsidRPr="009255E9" w:rsidRDefault="00F2046F" w:rsidP="00555ECB">
      <w:pPr>
        <w:pStyle w:val="ab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635639" wp14:editId="30FE17C8">
                <wp:simplePos x="0" y="0"/>
                <wp:positionH relativeFrom="column">
                  <wp:posOffset>1615440</wp:posOffset>
                </wp:positionH>
                <wp:positionV relativeFrom="paragraph">
                  <wp:posOffset>3666490</wp:posOffset>
                </wp:positionV>
                <wp:extent cx="3086100" cy="635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745198" w14:textId="61035737" w:rsidR="00F2046F" w:rsidRPr="008B55CC" w:rsidRDefault="00F2046F" w:rsidP="00F2046F">
                            <w:pPr>
                              <w:pStyle w:val="ab"/>
                              <w:jc w:val="center"/>
                            </w:pPr>
                            <w:r>
                              <w:t xml:space="preserve">Рисунок </w:t>
                            </w:r>
                            <w:r w:rsidR="00543836">
                              <w:fldChar w:fldCharType="begin"/>
                            </w:r>
                            <w:r w:rsidR="00543836">
                              <w:instrText xml:space="preserve"> SEQ Рисунок \* ARABIC </w:instrText>
                            </w:r>
                            <w:r w:rsidR="00543836">
                              <w:fldChar w:fldCharType="separate"/>
                            </w:r>
                            <w:r w:rsidR="001B13D8">
                              <w:rPr>
                                <w:noProof/>
                              </w:rPr>
                              <w:t>16</w:t>
                            </w:r>
                            <w:r w:rsidR="0054383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.2</w:t>
                            </w:r>
                            <w:r>
                              <w:t>: результат расшифровки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35639" id="Надпись 26" o:spid="_x0000_s1031" type="#_x0000_t202" style="position:absolute;left:0;text-align:left;margin-left:127.2pt;margin-top:288.7pt;width:243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" stroked="f">
                <v:textbox style="mso-fit-shape-to-text:t" inset="0,0,0,0">
                  <w:txbxContent>
                    <w:p w14:paraId="70745198" w14:textId="61035737" w:rsidR="00F2046F" w:rsidRPr="008B55CC" w:rsidRDefault="00F2046F" w:rsidP="00F2046F">
                      <w:pPr>
                        <w:pStyle w:val="ab"/>
                        <w:jc w:val="center"/>
                      </w:pPr>
                      <w:r>
                        <w:t xml:space="preserve">Рисунок </w:t>
                      </w:r>
                      <w:r w:rsidR="00543836">
                        <w:fldChar w:fldCharType="begin"/>
                      </w:r>
                      <w:r w:rsidR="00543836">
                        <w:instrText xml:space="preserve"> SEQ Рисунок \* ARABIC </w:instrText>
                      </w:r>
                      <w:r w:rsidR="00543836">
                        <w:fldChar w:fldCharType="separate"/>
                      </w:r>
                      <w:r w:rsidR="001B13D8">
                        <w:rPr>
                          <w:noProof/>
                        </w:rPr>
                        <w:t>16</w:t>
                      </w:r>
                      <w:r w:rsidR="00543836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.2</w:t>
                      </w:r>
                      <w:r>
                        <w:t>: результат расшифровки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F677C">
        <w:rPr>
          <w:noProof/>
        </w:rPr>
        <w:drawing>
          <wp:anchor distT="0" distB="0" distL="114300" distR="114300" simplePos="0" relativeHeight="251678720" behindDoc="0" locked="0" layoutInCell="1" allowOverlap="1" wp14:anchorId="28BA0434" wp14:editId="7B329508">
            <wp:simplePos x="0" y="0"/>
            <wp:positionH relativeFrom="column">
              <wp:posOffset>1615440</wp:posOffset>
            </wp:positionH>
            <wp:positionV relativeFrom="paragraph">
              <wp:posOffset>1437005</wp:posOffset>
            </wp:positionV>
            <wp:extent cx="3086100" cy="2172335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5EC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00145B" wp14:editId="1E2CC4B9">
                <wp:simplePos x="0" y="0"/>
                <wp:positionH relativeFrom="column">
                  <wp:posOffset>36830</wp:posOffset>
                </wp:positionH>
                <wp:positionV relativeFrom="paragraph">
                  <wp:posOffset>1179830</wp:posOffset>
                </wp:positionV>
                <wp:extent cx="6121400" cy="635"/>
                <wp:effectExtent l="0" t="0" r="0" b="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AED7A3" w14:textId="4C1F0900" w:rsidR="00555ECB" w:rsidRPr="00555ECB" w:rsidRDefault="00555ECB" w:rsidP="00F2046F">
                            <w:pPr>
                              <w:pStyle w:val="ab"/>
                              <w:jc w:val="center"/>
                            </w:pPr>
                            <w:r>
                              <w:t xml:space="preserve">Рисунок </w:t>
                            </w:r>
                            <w:r w:rsidR="00543836">
                              <w:fldChar w:fldCharType="begin"/>
                            </w:r>
                            <w:r w:rsidR="00543836">
                              <w:instrText xml:space="preserve"> SEQ Рисунок \* ARABIC </w:instrText>
                            </w:r>
                            <w:r w:rsidR="00543836">
                              <w:fldChar w:fldCharType="separate"/>
                            </w:r>
                            <w:r w:rsidR="001B13D8">
                              <w:rPr>
                                <w:noProof/>
                              </w:rPr>
                              <w:t>17</w:t>
                            </w:r>
                            <w:r w:rsidR="00543836">
                              <w:rPr>
                                <w:noProof/>
                              </w:rPr>
                              <w:fldChar w:fldCharType="end"/>
                            </w:r>
                            <w:r w:rsidRPr="00555ECB">
                              <w:t>.1</w:t>
                            </w:r>
                            <w:r>
                              <w:t xml:space="preserve">: расшифровка </w:t>
                            </w:r>
                            <w:r>
                              <w:rPr>
                                <w:lang w:val="en-US"/>
                              </w:rPr>
                              <w:t>Laba</w:t>
                            </w:r>
                            <w:r w:rsidRPr="00555ECB"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rsa</w:t>
                            </w:r>
                            <w:r w:rsidRPr="00555ECB">
                              <w:t xml:space="preserve"> </w:t>
                            </w:r>
                            <w:r>
                              <w:t xml:space="preserve">с </w:t>
                            </w:r>
                            <w:r w:rsidR="00F2046F">
                              <w:t>помощью</w:t>
                            </w:r>
                            <w:r>
                              <w:t xml:space="preserve"> закрытого ключа</w:t>
                            </w:r>
                            <w:r w:rsidRPr="00555ECB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0145B" id="Надпись 24" o:spid="_x0000_s1032" type="#_x0000_t202" style="position:absolute;left:0;text-align:left;margin-left:2.9pt;margin-top:92.9pt;width:482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" stroked="f">
                <v:textbox style="mso-fit-shape-to-text:t" inset="0,0,0,0">
                  <w:txbxContent>
                    <w:p w14:paraId="41AED7A3" w14:textId="4C1F0900" w:rsidR="00555ECB" w:rsidRPr="00555ECB" w:rsidRDefault="00555ECB" w:rsidP="00F2046F">
                      <w:pPr>
                        <w:pStyle w:val="ab"/>
                        <w:jc w:val="center"/>
                      </w:pPr>
                      <w:r>
                        <w:t xml:space="preserve">Рисунок </w:t>
                      </w:r>
                      <w:r w:rsidR="00543836">
                        <w:fldChar w:fldCharType="begin"/>
                      </w:r>
                      <w:r w:rsidR="00543836">
                        <w:instrText xml:space="preserve"> SEQ Рисунок \* ARABIC </w:instrText>
                      </w:r>
                      <w:r w:rsidR="00543836">
                        <w:fldChar w:fldCharType="separate"/>
                      </w:r>
                      <w:r w:rsidR="001B13D8">
                        <w:rPr>
                          <w:noProof/>
                        </w:rPr>
                        <w:t>17</w:t>
                      </w:r>
                      <w:r w:rsidR="00543836">
                        <w:rPr>
                          <w:noProof/>
                        </w:rPr>
                        <w:fldChar w:fldCharType="end"/>
                      </w:r>
                      <w:r w:rsidRPr="00555ECB">
                        <w:t>.1</w:t>
                      </w:r>
                      <w:r>
                        <w:t xml:space="preserve">: расшифровка </w:t>
                      </w:r>
                      <w:r>
                        <w:rPr>
                          <w:lang w:val="en-US"/>
                        </w:rPr>
                        <w:t>Laba</w:t>
                      </w:r>
                      <w:r w:rsidRPr="00555ECB">
                        <w:t>.</w:t>
                      </w:r>
                      <w:r>
                        <w:rPr>
                          <w:lang w:val="en-US"/>
                        </w:rPr>
                        <w:t>rsa</w:t>
                      </w:r>
                      <w:r w:rsidRPr="00555ECB">
                        <w:t xml:space="preserve"> </w:t>
                      </w:r>
                      <w:r>
                        <w:t xml:space="preserve">с </w:t>
                      </w:r>
                      <w:r w:rsidR="00F2046F">
                        <w:t>помощью</w:t>
                      </w:r>
                      <w:r>
                        <w:t xml:space="preserve"> закрытого ключа</w:t>
                      </w:r>
                      <w:r w:rsidRPr="00555ECB"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55ECB" w:rsidRPr="00555ECB">
        <w:rPr>
          <w:noProof/>
        </w:rPr>
        <w:drawing>
          <wp:anchor distT="0" distB="0" distL="114300" distR="114300" simplePos="0" relativeHeight="251674624" behindDoc="0" locked="0" layoutInCell="1" allowOverlap="1" wp14:anchorId="475AE364" wp14:editId="0FF1A3AF">
            <wp:simplePos x="0" y="0"/>
            <wp:positionH relativeFrom="column">
              <wp:posOffset>36830</wp:posOffset>
            </wp:positionH>
            <wp:positionV relativeFrom="paragraph">
              <wp:posOffset>256540</wp:posOffset>
            </wp:positionV>
            <wp:extent cx="6121400" cy="866140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0F56">
        <w:t xml:space="preserve">Рисунок </w:t>
      </w:r>
      <w:r w:rsidR="00543836">
        <w:fldChar w:fldCharType="begin"/>
      </w:r>
      <w:r w:rsidR="00543836">
        <w:instrText xml:space="preserve"> SEQ Рисунок \* ARABIC </w:instrText>
      </w:r>
      <w:r w:rsidR="00543836">
        <w:fldChar w:fldCharType="separate"/>
      </w:r>
      <w:r w:rsidR="001B13D8">
        <w:rPr>
          <w:noProof/>
        </w:rPr>
        <w:t>18</w:t>
      </w:r>
      <w:r w:rsidR="00543836">
        <w:rPr>
          <w:noProof/>
        </w:rPr>
        <w:fldChar w:fldCharType="end"/>
      </w:r>
      <w:r w:rsidR="00170F56">
        <w:t xml:space="preserve">: шифрация файла </w:t>
      </w:r>
      <w:r w:rsidR="00170F56">
        <w:rPr>
          <w:lang w:val="en-US"/>
        </w:rPr>
        <w:t>Laba</w:t>
      </w:r>
      <w:r w:rsidR="00170F56" w:rsidRPr="00555ECB">
        <w:t xml:space="preserve"> </w:t>
      </w:r>
      <w:r w:rsidR="00170F56">
        <w:t>по алгорит</w:t>
      </w:r>
      <w:r w:rsidR="00555ECB">
        <w:t>м</w:t>
      </w:r>
      <w:r w:rsidR="00170F56">
        <w:t xml:space="preserve">у </w:t>
      </w:r>
      <w:r w:rsidR="00170F56">
        <w:rPr>
          <w:lang w:val="en-US"/>
        </w:rPr>
        <w:t>RSA</w:t>
      </w:r>
      <w:r w:rsidR="00170F56" w:rsidRPr="00555ECB">
        <w:t xml:space="preserve"> </w:t>
      </w:r>
      <w:r w:rsidR="00170F56">
        <w:t xml:space="preserve">с </w:t>
      </w:r>
      <w:r w:rsidR="00555ECB">
        <w:t>помощью</w:t>
      </w:r>
      <w:r w:rsidR="00170F56">
        <w:t xml:space="preserve"> открытого ключа</w:t>
      </w:r>
      <w:r w:rsidR="00170F56" w:rsidRPr="00555ECB">
        <w:t>.</w:t>
      </w:r>
    </w:p>
    <w:p w14:paraId="26ABC204" w14:textId="77777777" w:rsidR="007D47B6" w:rsidRDefault="007D47B6">
      <w:pPr>
        <w:spacing w:after="160" w:line="259" w:lineRule="auto"/>
      </w:pPr>
      <w:r>
        <w:br w:type="page"/>
      </w:r>
    </w:p>
    <w:p w14:paraId="23634E7D" w14:textId="38831B59" w:rsidR="00471034" w:rsidRDefault="00F2046F" w:rsidP="009255E9">
      <w:r w:rsidRPr="00F2046F">
        <w:lastRenderedPageBreak/>
        <w:t xml:space="preserve">12. </w:t>
      </w:r>
      <w:r>
        <w:t xml:space="preserve">Повторим шифрацию файла 3 раза с помощью алгоритма </w:t>
      </w:r>
      <w:r>
        <w:rPr>
          <w:lang w:val="en-US"/>
        </w:rPr>
        <w:t>RSA</w:t>
      </w:r>
      <w:r w:rsidRPr="00F2046F">
        <w:t xml:space="preserve"> </w:t>
      </w:r>
      <w:r>
        <w:rPr>
          <w:lang w:val="en-US"/>
        </w:rPr>
        <w:t>c</w:t>
      </w:r>
      <w:r w:rsidRPr="00F2046F">
        <w:t xml:space="preserve"> </w:t>
      </w:r>
      <w:r>
        <w:t>разными содержимым:</w:t>
      </w:r>
    </w:p>
    <w:p w14:paraId="32D3B054" w14:textId="37B495A9" w:rsidR="007D47B6" w:rsidRDefault="00471034" w:rsidP="00471034">
      <w:pPr>
        <w:keepNext/>
      </w:pPr>
      <w:r w:rsidRPr="007D47B6">
        <w:drawing>
          <wp:anchor distT="0" distB="0" distL="114300" distR="114300" simplePos="0" relativeHeight="251681792" behindDoc="0" locked="0" layoutInCell="1" allowOverlap="1" wp14:anchorId="2C03284B" wp14:editId="4393C151">
            <wp:simplePos x="0" y="0"/>
            <wp:positionH relativeFrom="column">
              <wp:posOffset>821690</wp:posOffset>
            </wp:positionH>
            <wp:positionV relativeFrom="paragraph">
              <wp:posOffset>282575</wp:posOffset>
            </wp:positionV>
            <wp:extent cx="4472940" cy="3442400"/>
            <wp:effectExtent l="0" t="0" r="3810" b="571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Шифрование №1:</w:t>
      </w:r>
    </w:p>
    <w:p w14:paraId="387B5D34" w14:textId="64950921" w:rsidR="007D47B6" w:rsidRPr="007D47B6" w:rsidRDefault="007D47B6" w:rsidP="007D47B6">
      <w:pPr>
        <w:pStyle w:val="ab"/>
        <w:jc w:val="center"/>
      </w:pPr>
      <w:r>
        <w:t xml:space="preserve">Рисунок </w:t>
      </w:r>
      <w:fldSimple w:instr=" SEQ Рисунок \* ARABIC ">
        <w:r w:rsidR="001B13D8">
          <w:rPr>
            <w:noProof/>
          </w:rPr>
          <w:t>19</w:t>
        </w:r>
      </w:fldSimple>
      <w:r>
        <w:t>: пример сгенерированного закрытого ключа</w:t>
      </w:r>
      <w:r w:rsidRPr="007D47B6">
        <w:t xml:space="preserve"> </w:t>
      </w:r>
      <w:r>
        <w:t xml:space="preserve">алгоритма </w:t>
      </w:r>
      <w:r>
        <w:rPr>
          <w:lang w:val="en-US"/>
        </w:rPr>
        <w:t>RSA</w:t>
      </w:r>
      <w:r w:rsidRPr="007D47B6">
        <w:t>.</w:t>
      </w:r>
    </w:p>
    <w:p w14:paraId="72249114" w14:textId="77777777" w:rsidR="007D47B6" w:rsidRDefault="007D47B6" w:rsidP="007D47B6">
      <w:pPr>
        <w:keepNext/>
      </w:pPr>
      <w:r w:rsidRPr="007D47B6">
        <w:drawing>
          <wp:inline distT="0" distB="0" distL="0" distR="0" wp14:anchorId="47890886" wp14:editId="6F18CDAD">
            <wp:extent cx="5725324" cy="2162477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53B6" w14:textId="4A25B4AE" w:rsidR="007D47B6" w:rsidRDefault="007D47B6" w:rsidP="007D47B6">
      <w:pPr>
        <w:pStyle w:val="ab"/>
        <w:jc w:val="center"/>
      </w:pPr>
      <w:r>
        <w:t xml:space="preserve">Рисунок </w:t>
      </w:r>
      <w:fldSimple w:instr=" SEQ Рисунок \* ARABIC ">
        <w:r w:rsidR="001B13D8">
          <w:rPr>
            <w:noProof/>
          </w:rPr>
          <w:t>20</w:t>
        </w:r>
      </w:fldSimple>
      <w:r>
        <w:t xml:space="preserve">: пример открытого ключа алгоритма </w:t>
      </w:r>
      <w:r>
        <w:rPr>
          <w:lang w:val="en-US"/>
        </w:rPr>
        <w:t>RSA</w:t>
      </w:r>
      <w:r w:rsidRPr="007D47B6">
        <w:t>.</w:t>
      </w:r>
    </w:p>
    <w:p w14:paraId="395FFF53" w14:textId="7139A81E" w:rsidR="00132F48" w:rsidRDefault="00132F48" w:rsidP="00132F48">
      <w:pPr>
        <w:keepNext/>
      </w:pPr>
    </w:p>
    <w:p w14:paraId="72B69B02" w14:textId="77777777" w:rsidR="007269BE" w:rsidRDefault="007269BE" w:rsidP="007269BE">
      <w:pPr>
        <w:keepNext/>
      </w:pPr>
      <w:r w:rsidRPr="007269BE">
        <w:drawing>
          <wp:inline distT="0" distB="0" distL="0" distR="0" wp14:anchorId="3EC754A6" wp14:editId="198581EB">
            <wp:extent cx="6121400" cy="6756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9DFB" w14:textId="4170A4A7" w:rsidR="009255E9" w:rsidRPr="009255E9" w:rsidRDefault="007269BE" w:rsidP="007269BE">
      <w:pPr>
        <w:pStyle w:val="ab"/>
        <w:jc w:val="center"/>
      </w:pPr>
      <w:r>
        <w:t xml:space="preserve">Рисунок </w:t>
      </w:r>
      <w:fldSimple w:instr=" SEQ Рисунок \* ARABIC ">
        <w:r w:rsidR="001B13D8">
          <w:rPr>
            <w:noProof/>
          </w:rPr>
          <w:t>21</w:t>
        </w:r>
      </w:fldSimple>
      <w:r>
        <w:t>:</w:t>
      </w:r>
      <w:r w:rsidRPr="006C5AFD">
        <w:t>: шифрация файла Laba по алгоритму RSA с помощью открытого ключа.</w:t>
      </w:r>
    </w:p>
    <w:p w14:paraId="5CCF1CF8" w14:textId="77777777" w:rsidR="00BB59CF" w:rsidRDefault="00BB59CF" w:rsidP="00BB59CF">
      <w:pPr>
        <w:keepNext/>
      </w:pPr>
      <w:r w:rsidRPr="00BB59CF">
        <w:drawing>
          <wp:inline distT="0" distB="0" distL="0" distR="0" wp14:anchorId="56834BF7" wp14:editId="4FCC5596">
            <wp:extent cx="6121400" cy="69723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C828" w14:textId="0D98BDF1" w:rsidR="009255E9" w:rsidRDefault="00BB59CF" w:rsidP="00BB59CF">
      <w:pPr>
        <w:pStyle w:val="ab"/>
        <w:jc w:val="center"/>
      </w:pPr>
      <w:r>
        <w:t xml:space="preserve">Рисунок </w:t>
      </w:r>
      <w:fldSimple w:instr=" SEQ Рисунок \* ARABIC ">
        <w:r w:rsidR="001B13D8">
          <w:rPr>
            <w:noProof/>
          </w:rPr>
          <w:t>22</w:t>
        </w:r>
      </w:fldSimple>
      <w:r w:rsidRPr="00BB59CF">
        <w:t xml:space="preserve"> </w:t>
      </w:r>
      <w:r>
        <w:t xml:space="preserve">: расшифровка </w:t>
      </w:r>
      <w:r>
        <w:rPr>
          <w:lang w:val="en-US"/>
        </w:rPr>
        <w:t>Laba</w:t>
      </w:r>
      <w:r w:rsidRPr="00555ECB">
        <w:t>.</w:t>
      </w:r>
      <w:r>
        <w:rPr>
          <w:lang w:val="en-US"/>
        </w:rPr>
        <w:t>rsa</w:t>
      </w:r>
      <w:r w:rsidRPr="00555ECB">
        <w:t xml:space="preserve"> </w:t>
      </w:r>
      <w:r>
        <w:t>с помощью закрытого ключа</w:t>
      </w:r>
      <w:r w:rsidRPr="00555ECB">
        <w:t>.</w:t>
      </w:r>
    </w:p>
    <w:p w14:paraId="702CEA35" w14:textId="0621DAF5" w:rsidR="00BB59CF" w:rsidRDefault="00BB59CF">
      <w:pPr>
        <w:spacing w:after="160" w:line="259" w:lineRule="auto"/>
      </w:pPr>
      <w:r>
        <w:br w:type="page"/>
      </w:r>
    </w:p>
    <w:p w14:paraId="5056463B" w14:textId="77777777" w:rsidR="00BB59CF" w:rsidRDefault="00BB59CF" w:rsidP="00BB59CF">
      <w:pPr>
        <w:keepNext/>
      </w:pPr>
      <w:r w:rsidRPr="00BB59CF">
        <w:lastRenderedPageBreak/>
        <w:drawing>
          <wp:inline distT="0" distB="0" distL="0" distR="0" wp14:anchorId="3F2D3B0E" wp14:editId="007E742A">
            <wp:extent cx="6121400" cy="1350010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AB77" w14:textId="420C2521" w:rsidR="00BB59CF" w:rsidRPr="00BB59CF" w:rsidRDefault="00BB59CF" w:rsidP="00BB59CF">
      <w:pPr>
        <w:pStyle w:val="ab"/>
        <w:jc w:val="center"/>
      </w:pPr>
      <w:r>
        <w:t xml:space="preserve">Рисунок </w:t>
      </w:r>
      <w:fldSimple w:instr=" SEQ Рисунок \* ARABIC ">
        <w:r w:rsidR="001B13D8">
          <w:rPr>
            <w:noProof/>
          </w:rPr>
          <w:t>23</w:t>
        </w:r>
      </w:fldSimple>
      <w:r>
        <w:t>: результат расшифровки 1 расшифровки</w:t>
      </w:r>
      <w:r w:rsidRPr="00471034">
        <w:t>.</w:t>
      </w:r>
    </w:p>
    <w:p w14:paraId="4D7A91E7" w14:textId="3F749A16" w:rsidR="009255E9" w:rsidRDefault="00471034" w:rsidP="009255E9">
      <w:r>
        <w:t>Шифрование №2 с использованием старых ключей шифрования:</w:t>
      </w:r>
    </w:p>
    <w:p w14:paraId="0368B054" w14:textId="66365819" w:rsidR="00471034" w:rsidRPr="00471034" w:rsidRDefault="00471034" w:rsidP="009255E9"/>
    <w:p w14:paraId="56519878" w14:textId="77777777" w:rsidR="00471034" w:rsidRDefault="00471034" w:rsidP="00471034">
      <w:pPr>
        <w:keepNext/>
      </w:pPr>
      <w:r w:rsidRPr="00471034">
        <w:drawing>
          <wp:inline distT="0" distB="0" distL="0" distR="0" wp14:anchorId="574C9D99" wp14:editId="4F6842CC">
            <wp:extent cx="6121400" cy="69659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2FEB" w14:textId="084A5238" w:rsidR="009255E9" w:rsidRPr="009255E9" w:rsidRDefault="00471034" w:rsidP="00471034">
      <w:pPr>
        <w:pStyle w:val="ab"/>
        <w:jc w:val="center"/>
      </w:pPr>
      <w:r>
        <w:t xml:space="preserve">Рисунок </w:t>
      </w:r>
      <w:fldSimple w:instr=" SEQ Рисунок \* ARABIC ">
        <w:r w:rsidR="001B13D8">
          <w:rPr>
            <w:noProof/>
          </w:rPr>
          <w:t>24</w:t>
        </w:r>
      </w:fldSimple>
      <w:r>
        <w:t>:</w:t>
      </w:r>
      <w:r w:rsidRPr="000E37B3">
        <w:t>шифрация файла Laba по алгоритму RSA с помощью открытого ключа.</w:t>
      </w:r>
    </w:p>
    <w:p w14:paraId="0A0744E2" w14:textId="77777777" w:rsidR="009255E9" w:rsidRPr="009255E9" w:rsidRDefault="009255E9" w:rsidP="009255E9"/>
    <w:p w14:paraId="4EF0AB74" w14:textId="77777777" w:rsidR="00080315" w:rsidRDefault="00080315" w:rsidP="00080315">
      <w:pPr>
        <w:keepNext/>
      </w:pPr>
      <w:r w:rsidRPr="00080315">
        <w:drawing>
          <wp:inline distT="0" distB="0" distL="0" distR="0" wp14:anchorId="35BBF5F0" wp14:editId="16DD2482">
            <wp:extent cx="6121400" cy="6673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ED94" w14:textId="40CB05A9" w:rsidR="009255E9" w:rsidRPr="009255E9" w:rsidRDefault="00080315" w:rsidP="00080315">
      <w:pPr>
        <w:pStyle w:val="ab"/>
        <w:jc w:val="center"/>
      </w:pPr>
      <w:r>
        <w:t xml:space="preserve">Рисунок </w:t>
      </w:r>
      <w:fldSimple w:instr=" SEQ Рисунок \* ARABIC ">
        <w:r w:rsidR="001B13D8">
          <w:rPr>
            <w:noProof/>
          </w:rPr>
          <w:t>25</w:t>
        </w:r>
      </w:fldSimple>
      <w:r>
        <w:t xml:space="preserve">: </w:t>
      </w:r>
      <w:r w:rsidRPr="00BE69CC">
        <w:t>расшифровка Laba.rsa с помощью закрытого ключа.</w:t>
      </w:r>
    </w:p>
    <w:p w14:paraId="590D6A92" w14:textId="77777777" w:rsidR="00080315" w:rsidRDefault="00080315" w:rsidP="00080315">
      <w:pPr>
        <w:keepNext/>
      </w:pPr>
      <w:r w:rsidRPr="00080315">
        <w:drawing>
          <wp:inline distT="0" distB="0" distL="0" distR="0" wp14:anchorId="496AEEC1" wp14:editId="04D47A6E">
            <wp:extent cx="6121400" cy="177863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F7C5" w14:textId="07BDCB7A" w:rsidR="009255E9" w:rsidRPr="009255E9" w:rsidRDefault="00080315" w:rsidP="00080315">
      <w:pPr>
        <w:pStyle w:val="ab"/>
        <w:jc w:val="center"/>
      </w:pPr>
      <w:r>
        <w:t xml:space="preserve">Рисунок </w:t>
      </w:r>
      <w:fldSimple w:instr=" SEQ Рисунок \* ARABIC ">
        <w:r w:rsidR="001B13D8">
          <w:rPr>
            <w:noProof/>
          </w:rPr>
          <w:t>26</w:t>
        </w:r>
      </w:fldSimple>
      <w:r w:rsidRPr="00573944">
        <w:t xml:space="preserve">: результат </w:t>
      </w:r>
      <w:r>
        <w:rPr>
          <w:lang w:val="en-US"/>
        </w:rPr>
        <w:t>2</w:t>
      </w:r>
      <w:r w:rsidRPr="00573944">
        <w:t xml:space="preserve"> расшифровки</w:t>
      </w:r>
      <w:r>
        <w:rPr>
          <w:lang w:val="en-US"/>
        </w:rPr>
        <w:t>.</w:t>
      </w:r>
    </w:p>
    <w:p w14:paraId="737A1276" w14:textId="77777777" w:rsidR="009255E9" w:rsidRPr="009255E9" w:rsidRDefault="009255E9" w:rsidP="009255E9"/>
    <w:p w14:paraId="2D23272A" w14:textId="77777777" w:rsidR="009255E9" w:rsidRPr="009255E9" w:rsidRDefault="009255E9" w:rsidP="009255E9"/>
    <w:p w14:paraId="38A2381F" w14:textId="7D945E50" w:rsidR="009255E9" w:rsidRDefault="00080315" w:rsidP="009255E9">
      <w:r>
        <w:t>Шифрование №3:</w:t>
      </w:r>
    </w:p>
    <w:p w14:paraId="1F242163" w14:textId="77777777" w:rsidR="001B13D8" w:rsidRDefault="001B13D8" w:rsidP="001B13D8">
      <w:pPr>
        <w:keepNext/>
      </w:pPr>
      <w:r w:rsidRPr="001B13D8">
        <w:drawing>
          <wp:inline distT="0" distB="0" distL="0" distR="0" wp14:anchorId="199295A1" wp14:editId="3D12599B">
            <wp:extent cx="6121400" cy="6667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0C43" w14:textId="50B93B18" w:rsidR="001B13D8" w:rsidRDefault="001B13D8" w:rsidP="001B13D8">
      <w:pPr>
        <w:pStyle w:val="ab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>
        <w:t>:</w:t>
      </w:r>
      <w:r w:rsidRPr="00B20506">
        <w:t>шифрация файла Laba по алгоритму RSA с помощью открытого ключа.</w:t>
      </w:r>
    </w:p>
    <w:p w14:paraId="1C4AB67C" w14:textId="77777777" w:rsidR="001B13D8" w:rsidRDefault="001B13D8" w:rsidP="001B13D8">
      <w:pPr>
        <w:keepNext/>
      </w:pPr>
      <w:r w:rsidRPr="001B13D8">
        <w:drawing>
          <wp:inline distT="0" distB="0" distL="0" distR="0" wp14:anchorId="0FB175E6" wp14:editId="04FD89F9">
            <wp:extent cx="6121400" cy="6870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58F5" w14:textId="67E39657" w:rsidR="00080315" w:rsidRPr="00080315" w:rsidRDefault="001B13D8" w:rsidP="001B13D8">
      <w:pPr>
        <w:pStyle w:val="ab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>
        <w:t>:</w:t>
      </w:r>
      <w:r w:rsidRPr="009C6935">
        <w:t>Рисунок 25: расшифровка Laba.rsa с помощью закрытого ключа</w:t>
      </w:r>
    </w:p>
    <w:p w14:paraId="67FB48AB" w14:textId="77777777" w:rsidR="001B13D8" w:rsidRDefault="001B13D8" w:rsidP="001B13D8">
      <w:pPr>
        <w:keepNext/>
      </w:pPr>
      <w:r w:rsidRPr="001B13D8">
        <w:lastRenderedPageBreak/>
        <w:drawing>
          <wp:inline distT="0" distB="0" distL="0" distR="0" wp14:anchorId="0FD257AD" wp14:editId="6ED4AB34">
            <wp:extent cx="6121400" cy="21164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CA23" w14:textId="675BE4A1" w:rsidR="009255E9" w:rsidRPr="00CE6CEE" w:rsidRDefault="001B13D8" w:rsidP="001B13D8">
      <w:pPr>
        <w:pStyle w:val="ab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>
        <w:t>:</w:t>
      </w:r>
      <w:r w:rsidRPr="00680E1F">
        <w:t xml:space="preserve"> результат </w:t>
      </w:r>
      <w:r>
        <w:t xml:space="preserve">3 </w:t>
      </w:r>
      <w:r w:rsidRPr="00680E1F">
        <w:t>расшифровки</w:t>
      </w:r>
      <w:r w:rsidRPr="00CE6CEE">
        <w:t>.</w:t>
      </w:r>
    </w:p>
    <w:p w14:paraId="0A0A887F" w14:textId="53871F05" w:rsidR="009255E9" w:rsidRDefault="001B13D8" w:rsidP="001B13D8">
      <w:pPr>
        <w:ind w:firstLine="709"/>
      </w:pPr>
      <w:r>
        <w:t>13</w:t>
      </w:r>
      <w:r w:rsidRPr="00CE6CEE">
        <w:t>.</w:t>
      </w:r>
      <w:r w:rsidR="00CE6CEE" w:rsidRPr="00CE6CEE">
        <w:t xml:space="preserve"> </w:t>
      </w:r>
      <w:r w:rsidR="00CE6CEE">
        <w:t xml:space="preserve">Сравним время шифрования алгоритмов </w:t>
      </w:r>
      <w:r w:rsidR="00CE6CEE">
        <w:rPr>
          <w:lang w:val="en-US"/>
        </w:rPr>
        <w:t>RSA</w:t>
      </w:r>
      <w:r w:rsidR="00CE6CEE" w:rsidRPr="00CE6CEE">
        <w:t xml:space="preserve">, </w:t>
      </w:r>
      <w:r w:rsidR="00CE6CEE">
        <w:rPr>
          <w:lang w:val="en-US"/>
        </w:rPr>
        <w:t>DES</w:t>
      </w:r>
      <w:r w:rsidR="00CE6CEE" w:rsidRPr="00CE6CEE">
        <w:t>-</w:t>
      </w:r>
      <w:r w:rsidR="00CE6CEE">
        <w:rPr>
          <w:lang w:val="en-US"/>
        </w:rPr>
        <w:t>EDE</w:t>
      </w:r>
      <w:r w:rsidR="00CE6CEE" w:rsidRPr="00CE6CEE">
        <w:t xml:space="preserve">, </w:t>
      </w:r>
      <w:r w:rsidR="00CE6CEE">
        <w:rPr>
          <w:lang w:val="en-US"/>
        </w:rPr>
        <w:t>DES</w:t>
      </w:r>
      <w:r w:rsidR="00CE6CEE" w:rsidRPr="00CE6CEE">
        <w:t>, 3</w:t>
      </w:r>
      <w:r w:rsidR="00CE6CEE">
        <w:rPr>
          <w:lang w:val="en-US"/>
        </w:rPr>
        <w:t>DES</w:t>
      </w:r>
      <w:r w:rsidR="00CE6CEE">
        <w:t>:</w:t>
      </w:r>
    </w:p>
    <w:p w14:paraId="01BDE25B" w14:textId="2AC9FEF2" w:rsidR="00CE6CEE" w:rsidRDefault="00CE6CEE" w:rsidP="001B13D8">
      <w:pPr>
        <w:ind w:firstLine="709"/>
        <w:rPr>
          <w:lang w:val="en-US"/>
        </w:rPr>
      </w:pPr>
      <w:r>
        <w:rPr>
          <w:lang w:val="en-US"/>
        </w:rPr>
        <w:t>RSA= 0,002-0,003 c.</w:t>
      </w:r>
    </w:p>
    <w:p w14:paraId="764AD464" w14:textId="0BD0E269" w:rsidR="00CE6CEE" w:rsidRPr="00CE6CEE" w:rsidRDefault="00CE6CEE" w:rsidP="00CE6CEE">
      <w:pPr>
        <w:ind w:firstLine="709"/>
        <w:rPr>
          <w:lang w:val="en-US"/>
        </w:rPr>
      </w:pPr>
      <w:r>
        <w:rPr>
          <w:lang w:val="en-US"/>
        </w:rPr>
        <w:t>DES-EDE= 0,003 c.</w:t>
      </w:r>
    </w:p>
    <w:p w14:paraId="076FFD4D" w14:textId="678A807A" w:rsidR="00CE6CEE" w:rsidRDefault="00CE6CEE" w:rsidP="001B13D8">
      <w:pPr>
        <w:ind w:firstLine="709"/>
        <w:rPr>
          <w:lang w:val="en-US"/>
        </w:rPr>
      </w:pPr>
      <w:r>
        <w:rPr>
          <w:lang w:val="en-US"/>
        </w:rPr>
        <w:t xml:space="preserve">3DES= 0,003 </w:t>
      </w:r>
      <w:r>
        <w:t>с</w:t>
      </w:r>
      <w:r>
        <w:rPr>
          <w:lang w:val="en-US"/>
        </w:rPr>
        <w:t>.</w:t>
      </w:r>
    </w:p>
    <w:p w14:paraId="476FBA36" w14:textId="4F7FE085" w:rsidR="00CE6CEE" w:rsidRDefault="00CE6CEE" w:rsidP="001B13D8">
      <w:pPr>
        <w:ind w:firstLine="709"/>
        <w:rPr>
          <w:lang w:val="en-US"/>
        </w:rPr>
      </w:pPr>
      <w:r>
        <w:rPr>
          <w:lang w:val="en-US"/>
        </w:rPr>
        <w:t>DES</w:t>
      </w:r>
      <w:r w:rsidR="00687A64">
        <w:rPr>
          <w:lang w:val="en-US"/>
        </w:rPr>
        <w:t>= 0,003 c.</w:t>
      </w:r>
    </w:p>
    <w:p w14:paraId="4FD4454B" w14:textId="77777777" w:rsidR="00687A64" w:rsidRDefault="00687A64" w:rsidP="00687A64">
      <w:r>
        <w:t>Итог: в ходе лабораторной работы было установлено</w:t>
      </w:r>
      <w:r w:rsidRPr="00687A64">
        <w:t>,</w:t>
      </w:r>
      <w:r>
        <w:t xml:space="preserve"> что время шифрации файлов примерно одинаковое и равно 0</w:t>
      </w:r>
      <w:r w:rsidRPr="00687A64">
        <w:t xml:space="preserve">,003 </w:t>
      </w:r>
      <w:r>
        <w:rPr>
          <w:lang w:val="en-US"/>
        </w:rPr>
        <w:t>c</w:t>
      </w:r>
      <w:r w:rsidRPr="00687A64">
        <w:t>.</w:t>
      </w:r>
    </w:p>
    <w:p w14:paraId="77D53723" w14:textId="29465BFD" w:rsidR="00687A64" w:rsidRDefault="00687A64" w:rsidP="00687A64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6" w:name="_Toc101114122"/>
      <w:r w:rsidRPr="00687A6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 лабораторной работы</w:t>
      </w:r>
      <w:r w:rsidRPr="00687A6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</w:t>
      </w:r>
      <w:bookmarkEnd w:id="6"/>
    </w:p>
    <w:p w14:paraId="489CD617" w14:textId="4EA80CA5" w:rsidR="009255E9" w:rsidRPr="00543836" w:rsidRDefault="00543836" w:rsidP="00543836">
      <w:r>
        <w:t>В ходе лабораторной работы были п</w:t>
      </w:r>
      <w:r w:rsidR="00687A64" w:rsidRPr="007E69B9">
        <w:t>олуч</w:t>
      </w:r>
      <w:r>
        <w:t>ены</w:t>
      </w:r>
      <w:r w:rsidR="00687A64" w:rsidRPr="007E69B9">
        <w:t xml:space="preserve"> навыки применения программного продукта OpenSSL для применения алгоритмов шифрования,</w:t>
      </w:r>
      <w:r>
        <w:t xml:space="preserve"> а также были</w:t>
      </w:r>
      <w:r w:rsidR="00687A64" w:rsidRPr="007E69B9">
        <w:t xml:space="preserve"> изуч</w:t>
      </w:r>
      <w:r>
        <w:t>ены</w:t>
      </w:r>
      <w:r w:rsidR="00687A64" w:rsidRPr="007E69B9">
        <w:t xml:space="preserve"> алгоритмы DES и RSA</w:t>
      </w:r>
      <w:r>
        <w:t xml:space="preserve"> и их принцип работы</w:t>
      </w:r>
      <w:r w:rsidRPr="00543836">
        <w:t>.</w:t>
      </w:r>
    </w:p>
    <w:p w14:paraId="43CDF943" w14:textId="77777777" w:rsidR="009255E9" w:rsidRDefault="009255E9" w:rsidP="009255E9">
      <w:pPr>
        <w:jc w:val="center"/>
      </w:pPr>
    </w:p>
    <w:p w14:paraId="4FE04F10" w14:textId="77777777" w:rsidR="00D25449" w:rsidRDefault="00D25449" w:rsidP="009255E9">
      <w:pPr>
        <w:jc w:val="center"/>
      </w:pPr>
    </w:p>
    <w:p w14:paraId="6B45FCD7" w14:textId="77777777" w:rsidR="00D25449" w:rsidRDefault="00D25449" w:rsidP="009255E9">
      <w:pPr>
        <w:jc w:val="center"/>
      </w:pPr>
    </w:p>
    <w:p w14:paraId="7701B0C0" w14:textId="77777777" w:rsidR="00D25449" w:rsidRDefault="00D25449" w:rsidP="009255E9">
      <w:pPr>
        <w:jc w:val="center"/>
      </w:pPr>
    </w:p>
    <w:p w14:paraId="16E69E47" w14:textId="77777777" w:rsidR="00D25449" w:rsidRDefault="00D25449" w:rsidP="009255E9">
      <w:pPr>
        <w:jc w:val="center"/>
      </w:pPr>
    </w:p>
    <w:p w14:paraId="2852CC42" w14:textId="77777777" w:rsidR="00D25449" w:rsidRDefault="00D25449" w:rsidP="009255E9">
      <w:pPr>
        <w:jc w:val="center"/>
      </w:pPr>
    </w:p>
    <w:p w14:paraId="0B72B7E0" w14:textId="77777777" w:rsidR="00D25449" w:rsidRDefault="00D25449" w:rsidP="009255E9">
      <w:pPr>
        <w:jc w:val="center"/>
      </w:pPr>
    </w:p>
    <w:p w14:paraId="4B04D32F" w14:textId="77777777" w:rsidR="00D25449" w:rsidRDefault="00D25449" w:rsidP="009255E9">
      <w:pPr>
        <w:jc w:val="center"/>
      </w:pPr>
    </w:p>
    <w:p w14:paraId="13267E81" w14:textId="77777777" w:rsidR="00D25449" w:rsidRDefault="00D25449" w:rsidP="009255E9">
      <w:pPr>
        <w:jc w:val="center"/>
      </w:pPr>
    </w:p>
    <w:p w14:paraId="46CFD8D4" w14:textId="77777777" w:rsidR="00D25449" w:rsidRDefault="00D25449" w:rsidP="009255E9">
      <w:pPr>
        <w:jc w:val="center"/>
      </w:pPr>
    </w:p>
    <w:p w14:paraId="2EBE1F2C" w14:textId="77777777" w:rsidR="00D25449" w:rsidRDefault="00D25449" w:rsidP="009255E9">
      <w:pPr>
        <w:jc w:val="center"/>
      </w:pPr>
    </w:p>
    <w:p w14:paraId="4EBEB2E0" w14:textId="77777777" w:rsidR="00D25449" w:rsidRDefault="00D25449" w:rsidP="009255E9">
      <w:pPr>
        <w:jc w:val="center"/>
      </w:pPr>
    </w:p>
    <w:p w14:paraId="04E117B1" w14:textId="77777777" w:rsidR="00D25449" w:rsidRDefault="00D25449" w:rsidP="009255E9">
      <w:pPr>
        <w:jc w:val="center"/>
      </w:pPr>
    </w:p>
    <w:p w14:paraId="4A568C62" w14:textId="77777777" w:rsidR="00D25449" w:rsidRDefault="00D25449" w:rsidP="009255E9">
      <w:pPr>
        <w:jc w:val="center"/>
      </w:pPr>
    </w:p>
    <w:p w14:paraId="75547672" w14:textId="77777777" w:rsidR="00D25449" w:rsidRDefault="00D25449" w:rsidP="009255E9">
      <w:pPr>
        <w:jc w:val="center"/>
      </w:pPr>
    </w:p>
    <w:p w14:paraId="4450F45E" w14:textId="77777777" w:rsidR="00D25449" w:rsidRDefault="00D25449" w:rsidP="009255E9">
      <w:pPr>
        <w:jc w:val="center"/>
      </w:pPr>
    </w:p>
    <w:p w14:paraId="70BB84D9" w14:textId="77777777" w:rsidR="00D25449" w:rsidRDefault="00D25449" w:rsidP="009255E9">
      <w:pPr>
        <w:jc w:val="center"/>
      </w:pPr>
    </w:p>
    <w:p w14:paraId="64E47CB4" w14:textId="77777777" w:rsidR="00D25449" w:rsidRDefault="00D25449" w:rsidP="009255E9">
      <w:pPr>
        <w:jc w:val="center"/>
      </w:pPr>
    </w:p>
    <w:p w14:paraId="2C90F99B" w14:textId="77777777" w:rsidR="00D25449" w:rsidRDefault="00D25449" w:rsidP="009255E9">
      <w:pPr>
        <w:jc w:val="center"/>
      </w:pPr>
    </w:p>
    <w:p w14:paraId="50C47E95" w14:textId="77777777" w:rsidR="00D25449" w:rsidRDefault="00D25449" w:rsidP="009255E9">
      <w:pPr>
        <w:jc w:val="center"/>
      </w:pPr>
    </w:p>
    <w:p w14:paraId="1D38FAB7" w14:textId="77777777" w:rsidR="00D25449" w:rsidRDefault="00D25449" w:rsidP="009255E9">
      <w:pPr>
        <w:jc w:val="center"/>
      </w:pPr>
    </w:p>
    <w:p w14:paraId="2DF6F721" w14:textId="77777777" w:rsidR="00D25449" w:rsidRDefault="00D25449" w:rsidP="009255E9">
      <w:pPr>
        <w:jc w:val="center"/>
      </w:pPr>
    </w:p>
    <w:p w14:paraId="76736CC0" w14:textId="77777777" w:rsidR="00D25449" w:rsidRDefault="00D25449" w:rsidP="009255E9">
      <w:pPr>
        <w:jc w:val="center"/>
      </w:pPr>
    </w:p>
    <w:p w14:paraId="451FF1B1" w14:textId="77777777" w:rsidR="00D25449" w:rsidRDefault="00D25449" w:rsidP="009255E9">
      <w:pPr>
        <w:jc w:val="center"/>
      </w:pPr>
    </w:p>
    <w:p w14:paraId="7587FB86" w14:textId="77777777" w:rsidR="00D25449" w:rsidRDefault="00D25449" w:rsidP="009255E9">
      <w:pPr>
        <w:jc w:val="center"/>
      </w:pPr>
    </w:p>
    <w:p w14:paraId="7CC936EB" w14:textId="77777777" w:rsidR="00D25449" w:rsidRDefault="00D25449" w:rsidP="009255E9">
      <w:pPr>
        <w:jc w:val="center"/>
      </w:pPr>
    </w:p>
    <w:p w14:paraId="1560BAF7" w14:textId="202EB034" w:rsidR="00D25449" w:rsidRPr="00543836" w:rsidRDefault="00D25449" w:rsidP="00543836">
      <w:pPr>
        <w:pStyle w:val="2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25449" w:rsidRPr="00543836" w:rsidSect="0008092E">
      <w:footerReference w:type="default" r:id="rId34"/>
      <w:pgSz w:w="11909" w:h="16834"/>
      <w:pgMar w:top="851" w:right="851" w:bottom="851" w:left="1418" w:header="720" w:footer="720" w:gutter="0"/>
      <w:pgNumType w:start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9E0F7" w14:textId="77777777" w:rsidR="00140890" w:rsidRDefault="00140890" w:rsidP="00201CCA">
      <w:r>
        <w:separator/>
      </w:r>
    </w:p>
  </w:endnote>
  <w:endnote w:type="continuationSeparator" w:id="0">
    <w:p w14:paraId="676F7D72" w14:textId="77777777" w:rsidR="00140890" w:rsidRDefault="00140890" w:rsidP="00201C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9933455"/>
      <w:docPartObj>
        <w:docPartGallery w:val="Page Numbers (Bottom of Page)"/>
        <w:docPartUnique/>
      </w:docPartObj>
    </w:sdtPr>
    <w:sdtEndPr/>
    <w:sdtContent>
      <w:p w14:paraId="3427CEE6" w14:textId="77777777" w:rsidR="0008092E" w:rsidRDefault="0008092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392D3C" w14:textId="77777777" w:rsidR="007F55B4" w:rsidRDefault="007F55B4" w:rsidP="007F55B4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8B9F5" w14:textId="77777777" w:rsidR="00140890" w:rsidRDefault="00140890" w:rsidP="00201CCA">
      <w:r>
        <w:separator/>
      </w:r>
    </w:p>
  </w:footnote>
  <w:footnote w:type="continuationSeparator" w:id="0">
    <w:p w14:paraId="34F5E789" w14:textId="77777777" w:rsidR="00140890" w:rsidRDefault="00140890" w:rsidP="00201C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890"/>
    <w:rsid w:val="0005365E"/>
    <w:rsid w:val="00080315"/>
    <w:rsid w:val="0008092E"/>
    <w:rsid w:val="000D7663"/>
    <w:rsid w:val="00132F48"/>
    <w:rsid w:val="00140890"/>
    <w:rsid w:val="001547EB"/>
    <w:rsid w:val="00170F56"/>
    <w:rsid w:val="00182759"/>
    <w:rsid w:val="001B13D8"/>
    <w:rsid w:val="001F677C"/>
    <w:rsid w:val="00201CCA"/>
    <w:rsid w:val="00240E24"/>
    <w:rsid w:val="002A3439"/>
    <w:rsid w:val="002C7344"/>
    <w:rsid w:val="0039711B"/>
    <w:rsid w:val="003A60AD"/>
    <w:rsid w:val="003E48EB"/>
    <w:rsid w:val="00402C60"/>
    <w:rsid w:val="004041C6"/>
    <w:rsid w:val="00405262"/>
    <w:rsid w:val="00471034"/>
    <w:rsid w:val="004939E5"/>
    <w:rsid w:val="004E570E"/>
    <w:rsid w:val="00543836"/>
    <w:rsid w:val="00555ECB"/>
    <w:rsid w:val="005D1182"/>
    <w:rsid w:val="00656AB0"/>
    <w:rsid w:val="0066118B"/>
    <w:rsid w:val="00687A64"/>
    <w:rsid w:val="006E049F"/>
    <w:rsid w:val="00704CEE"/>
    <w:rsid w:val="007269BE"/>
    <w:rsid w:val="007317D6"/>
    <w:rsid w:val="00734DB7"/>
    <w:rsid w:val="007460DE"/>
    <w:rsid w:val="0077767C"/>
    <w:rsid w:val="007B6B70"/>
    <w:rsid w:val="007D47B6"/>
    <w:rsid w:val="007D61E2"/>
    <w:rsid w:val="007E69B9"/>
    <w:rsid w:val="007F55B4"/>
    <w:rsid w:val="009255E9"/>
    <w:rsid w:val="00974D72"/>
    <w:rsid w:val="00A27830"/>
    <w:rsid w:val="00A600D8"/>
    <w:rsid w:val="00AC606E"/>
    <w:rsid w:val="00B06967"/>
    <w:rsid w:val="00B64BDA"/>
    <w:rsid w:val="00B8134A"/>
    <w:rsid w:val="00BB59CF"/>
    <w:rsid w:val="00C321B5"/>
    <w:rsid w:val="00C57485"/>
    <w:rsid w:val="00CE6CEE"/>
    <w:rsid w:val="00D16850"/>
    <w:rsid w:val="00D25449"/>
    <w:rsid w:val="00D67008"/>
    <w:rsid w:val="00D91AAF"/>
    <w:rsid w:val="00D95829"/>
    <w:rsid w:val="00DA23E8"/>
    <w:rsid w:val="00E26F97"/>
    <w:rsid w:val="00E36F62"/>
    <w:rsid w:val="00EF0FD1"/>
    <w:rsid w:val="00F2046F"/>
    <w:rsid w:val="00F45BD8"/>
    <w:rsid w:val="00FB2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F8B9F0"/>
  <w15:chartTrackingRefBased/>
  <w15:docId w15:val="{FEA4B620-DF32-4799-A27F-83B1E8CC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7A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2A3439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8092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2A3439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092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092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A343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2A3439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2A3439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2A343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201CC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01CC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201CC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01CC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8092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08092E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08092E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8092E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character" w:styleId="a9">
    <w:name w:val="Hyperlink"/>
    <w:basedOn w:val="a0"/>
    <w:uiPriority w:val="99"/>
    <w:unhideWhenUsed/>
    <w:rsid w:val="0008092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06967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B06967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B06967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B06967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06967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06967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06967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06967"/>
    <w:pPr>
      <w:ind w:left="1920"/>
    </w:pPr>
    <w:rPr>
      <w:rFonts w:asciiTheme="minorHAnsi" w:hAnsiTheme="minorHAnsi" w:cstheme="minorHAnsi"/>
      <w:sz w:val="18"/>
      <w:szCs w:val="18"/>
    </w:rPr>
  </w:style>
  <w:style w:type="paragraph" w:styleId="aa">
    <w:name w:val="TOC Heading"/>
    <w:basedOn w:val="1"/>
    <w:next w:val="a"/>
    <w:uiPriority w:val="39"/>
    <w:unhideWhenUsed/>
    <w:qFormat/>
    <w:rsid w:val="00EF0FD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customStyle="1" w:styleId="Heading">
    <w:name w:val="Heading"/>
    <w:rsid w:val="00140890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704CE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8;&#1074;&#1072;&#1085;\OneDrive\&#1056;&#1072;&#1073;&#1086;&#1095;&#1080;&#1081;%20&#1089;&#1090;&#1086;&#1083;\&#1048;&#1085;&#1092;&#1086;&#1088;&#1084;&#1072;&#1090;&#1080;&#1082;&#1072;\&#1064;&#1072;&#1073;&#1083;&#1086;&#1085;%20&#1086;&#1090;&#1095;&#1105;&#1090;&#1072;%20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92A55-FA58-42C4-B6B9-C340CD09D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отчёта </Template>
  <TotalTime>331</TotalTime>
  <Pages>11</Pages>
  <Words>728</Words>
  <Characters>4153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 Казаков</cp:lastModifiedBy>
  <cp:revision>5</cp:revision>
  <dcterms:created xsi:type="dcterms:W3CDTF">2022-04-12T17:16:00Z</dcterms:created>
  <dcterms:modified xsi:type="dcterms:W3CDTF">2022-04-17T15:55:00Z</dcterms:modified>
</cp:coreProperties>
</file>